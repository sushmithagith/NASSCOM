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0FF22" w14:textId="77777777" w:rsidR="00170B79" w:rsidRPr="00722A2F" w:rsidRDefault="00DE1986" w:rsidP="00034A3C">
      <w:pPr>
        <w:pStyle w:val="Title"/>
      </w:pPr>
      <w: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5C2FB48D" wp14:editId="2D2E601D">
                <wp:simplePos x="0" y="0"/>
                <wp:positionH relativeFrom="page">
                  <wp:posOffset>-114935</wp:posOffset>
                </wp:positionH>
                <wp:positionV relativeFrom="page">
                  <wp:posOffset>532765</wp:posOffset>
                </wp:positionV>
                <wp:extent cx="8020800" cy="3002400"/>
                <wp:effectExtent l="0" t="0" r="0" b="7620"/>
                <wp:wrapNone/>
                <wp:docPr id="6" name="Group 6" descr="Stack of books, blackboard and pencils in holder" title="Background bann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800" cy="3002400"/>
                          <a:chOff x="0" y="0"/>
                          <a:chExt cx="8021320" cy="3003550"/>
                        </a:xfrm>
                      </wpg:grpSpPr>
                      <wps:wsp>
                        <wps:cNvPr id="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AutoShape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Rectangle 64" descr="homework.jpg" title="pencils in holder and stack of books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D2B91" id="Group 6" o:spid="_x0000_s1026" alt="Title: Background banner - Description: Stack of books, blackboard and pencils in holder" style="position:absolute;margin-left:-9.05pt;margin-top:41.95pt;width:631.55pt;height:236.4pt;z-index:-251401216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">
                <v:rect id="Rectangle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Rectangle 64" o:spid="_x0000_s1029" alt="homework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homework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4712B7">
        <w:t xml:space="preserve">studbud - ai  Study Planner </w:t>
      </w:r>
    </w:p>
    <w:p w14:paraId="55D8B64F" w14:textId="77777777" w:rsidR="004712B7" w:rsidRPr="004712B7" w:rsidRDefault="004712B7" w:rsidP="004712B7">
      <w:pPr>
        <w:pStyle w:val="Heading1"/>
        <w:rPr>
          <w:szCs w:val="28"/>
        </w:rPr>
      </w:pPr>
      <w:r w:rsidRPr="004712B7">
        <w:rPr>
          <w:sz w:val="36"/>
          <w:szCs w:val="36"/>
        </w:rPr>
        <w:t xml:space="preserve">team name </w:t>
      </w:r>
    </w:p>
    <w:p w14:paraId="75D6D162" w14:textId="27C61216" w:rsidR="00097195" w:rsidRPr="00541BC6" w:rsidRDefault="0043351E" w:rsidP="004712B7">
      <w:pPr>
        <w:pStyle w:val="checkboxindent"/>
        <w:ind w:right="3240"/>
      </w:pPr>
      <w:sdt>
        <w:sdtPr>
          <w:id w:val="-6579233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12B7">
            <w:rPr>
              <w:rFonts w:ascii="MS Gothic" w:eastAsia="MS Gothic" w:hAnsi="MS Gothic" w:hint="eastAsia"/>
            </w:rPr>
            <w:t>☐</w:t>
          </w:r>
        </w:sdtContent>
      </w:sdt>
      <w:r>
        <w:rPr>
          <w:sz w:val="28"/>
          <w:szCs w:val="28"/>
        </w:rPr>
        <w:t>“</w:t>
      </w:r>
      <w:r>
        <w:rPr>
          <w:sz w:val="28"/>
          <w:szCs w:val="28"/>
        </w:rPr>
        <w:t>Mind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Mates</w:t>
      </w:r>
      <w:r>
        <w:rPr>
          <w:sz w:val="28"/>
          <w:szCs w:val="28"/>
        </w:rPr>
        <w:t>”</w:t>
      </w:r>
    </w:p>
    <w:p w14:paraId="4D2B90E4" w14:textId="77777777" w:rsidR="00097195" w:rsidRPr="005D608A" w:rsidRDefault="004712B7" w:rsidP="005D608A">
      <w:pPr>
        <w:pStyle w:val="Heading1"/>
      </w:pPr>
      <w:r>
        <w:t xml:space="preserve">Team Members </w:t>
      </w:r>
    </w:p>
    <w:p w14:paraId="1B625113" w14:textId="77777777" w:rsidR="004712B7" w:rsidRPr="00DE4A58" w:rsidRDefault="0043351E" w:rsidP="004712B7">
      <w:pPr>
        <w:pStyle w:val="checkboxindent"/>
        <w:ind w:left="0" w:firstLine="0"/>
        <w:rPr>
          <w:sz w:val="22"/>
        </w:rPr>
      </w:pPr>
      <w:sdt>
        <w:sdtPr>
          <w:id w:val="-18661237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>
            <w:rPr>
              <w:rFonts w:ascii="MS Gothic" w:eastAsia="MS Gothic" w:hint="eastAsia"/>
            </w:rPr>
            <w:t>☐</w:t>
          </w:r>
        </w:sdtContent>
      </w:sdt>
      <w:r w:rsidR="004712B7" w:rsidRPr="00DE4A58">
        <w:rPr>
          <w:sz w:val="22"/>
        </w:rPr>
        <w:t xml:space="preserve">   B.Sreeja </w:t>
      </w:r>
    </w:p>
    <w:p w14:paraId="25CCFC01" w14:textId="77777777" w:rsidR="00097195" w:rsidRPr="00DE4A58" w:rsidRDefault="0043351E" w:rsidP="004712B7">
      <w:pPr>
        <w:pStyle w:val="checkboxindent"/>
        <w:rPr>
          <w:sz w:val="22"/>
        </w:rPr>
      </w:pPr>
      <w:sdt>
        <w:sdtPr>
          <w:rPr>
            <w:sz w:val="22"/>
          </w:rPr>
          <w:id w:val="20010714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DE4A58">
            <w:rPr>
              <w:rFonts w:ascii="Segoe UI Symbol" w:eastAsia="MS Gothic" w:hAnsi="Segoe UI Symbol" w:cs="Segoe UI Symbol"/>
              <w:sz w:val="22"/>
            </w:rPr>
            <w:t>☐</w:t>
          </w:r>
        </w:sdtContent>
      </w:sdt>
      <w:r w:rsidR="00835706" w:rsidRPr="00DE4A58">
        <w:rPr>
          <w:sz w:val="22"/>
        </w:rPr>
        <w:tab/>
      </w:r>
      <w:r w:rsidR="004712B7" w:rsidRPr="00DE4A58">
        <w:rPr>
          <w:sz w:val="22"/>
        </w:rPr>
        <w:t>D.Poojitha</w:t>
      </w:r>
    </w:p>
    <w:p w14:paraId="43EC6B62" w14:textId="77777777" w:rsidR="004712B7" w:rsidRPr="00DE4A58" w:rsidRDefault="0043351E" w:rsidP="004712B7">
      <w:pPr>
        <w:pStyle w:val="checkboxindent"/>
        <w:rPr>
          <w:sz w:val="22"/>
        </w:rPr>
      </w:pPr>
      <w:sdt>
        <w:sdtPr>
          <w:rPr>
            <w:sz w:val="22"/>
          </w:rPr>
          <w:id w:val="19177469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DE4A58">
            <w:rPr>
              <w:rFonts w:ascii="Segoe UI Symbol" w:eastAsia="MS Gothic" w:hAnsi="Segoe UI Symbol" w:cs="Segoe UI Symbol"/>
              <w:sz w:val="22"/>
            </w:rPr>
            <w:t>☐</w:t>
          </w:r>
        </w:sdtContent>
      </w:sdt>
      <w:r w:rsidR="00835706" w:rsidRPr="00DE4A58">
        <w:rPr>
          <w:sz w:val="22"/>
        </w:rPr>
        <w:tab/>
      </w:r>
      <w:r w:rsidR="004712B7" w:rsidRPr="00DE4A58">
        <w:rPr>
          <w:sz w:val="22"/>
        </w:rPr>
        <w:t>K.Poojitha</w:t>
      </w:r>
    </w:p>
    <w:p w14:paraId="5FE07135" w14:textId="77777777" w:rsidR="00097195" w:rsidRPr="00DE4A58" w:rsidRDefault="0043351E" w:rsidP="00097195">
      <w:pPr>
        <w:pStyle w:val="checkboxindent"/>
        <w:rPr>
          <w:sz w:val="22"/>
        </w:rPr>
      </w:pPr>
      <w:sdt>
        <w:sdtPr>
          <w:rPr>
            <w:sz w:val="22"/>
          </w:rPr>
          <w:id w:val="191635545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DE4A58">
            <w:rPr>
              <w:rFonts w:ascii="Segoe UI Symbol" w:eastAsia="MS Gothic" w:hAnsi="Segoe UI Symbol" w:cs="Segoe UI Symbol"/>
              <w:sz w:val="22"/>
            </w:rPr>
            <w:t>☐</w:t>
          </w:r>
        </w:sdtContent>
      </w:sdt>
      <w:r w:rsidR="00835706" w:rsidRPr="00DE4A58">
        <w:rPr>
          <w:sz w:val="22"/>
        </w:rPr>
        <w:tab/>
      </w:r>
      <w:r w:rsidR="004712B7" w:rsidRPr="00DE4A58">
        <w:rPr>
          <w:sz w:val="22"/>
        </w:rPr>
        <w:t>S.Sushmitha</w:t>
      </w:r>
    </w:p>
    <w:p w14:paraId="4063D997" w14:textId="77777777" w:rsidR="00651CAA" w:rsidRDefault="00651CAA" w:rsidP="00DE4A58">
      <w:pPr>
        <w:pStyle w:val="Heading1"/>
      </w:pPr>
    </w:p>
    <w:p w14:paraId="519F5FCE" w14:textId="77777777" w:rsidR="00CC6C1A" w:rsidRPr="00AE387A" w:rsidRDefault="004712B7" w:rsidP="00DE4A58">
      <w:pPr>
        <w:pStyle w:val="Heading1"/>
        <w:rPr>
          <w:sz w:val="32"/>
          <w:szCs w:val="32"/>
        </w:rPr>
      </w:pPr>
      <w:r w:rsidRPr="00AE387A">
        <w:rPr>
          <w:sz w:val="32"/>
          <w:szCs w:val="32"/>
        </w:rPr>
        <w:t>Phase - 1 : Braninstroming &amp; idea</w:t>
      </w:r>
      <w:r w:rsidR="000C2B60" w:rsidRPr="00AE387A">
        <w:rPr>
          <w:sz w:val="32"/>
          <w:szCs w:val="32"/>
        </w:rPr>
        <w:t>tion</w:t>
      </w:r>
    </w:p>
    <w:p w14:paraId="6A2B3587" w14:textId="77777777" w:rsidR="00DE4A58" w:rsidRPr="00DE4A58" w:rsidRDefault="00DE4A58" w:rsidP="00DE4A58">
      <w:pPr>
        <w:rPr>
          <w:sz w:val="24"/>
          <w:szCs w:val="24"/>
        </w:rPr>
      </w:pPr>
    </w:p>
    <w:p w14:paraId="16B17821" w14:textId="77777777" w:rsidR="00097195" w:rsidRPr="00651CAA" w:rsidRDefault="0043351E" w:rsidP="00097195">
      <w:pPr>
        <w:pStyle w:val="checkboxindent"/>
        <w:rPr>
          <w:rFonts w:asciiTheme="majorHAnsi" w:hAnsiTheme="majorHAnsi"/>
          <w:sz w:val="24"/>
          <w:szCs w:val="24"/>
        </w:rPr>
      </w:pPr>
      <w:sdt>
        <w:sdtPr>
          <w:rPr>
            <w:rFonts w:asciiTheme="majorHAnsi" w:hAnsiTheme="majorHAnsi"/>
            <w:sz w:val="24"/>
            <w:szCs w:val="24"/>
          </w:rPr>
          <w:id w:val="-4924860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C6C1A" w:rsidRPr="00651CAA">
            <w:rPr>
              <w:rFonts w:ascii="Segoe UI Symbol" w:eastAsia="MS Gothic" w:hAnsi="Segoe UI Symbol" w:cs="Segoe UI Symbol"/>
              <w:sz w:val="24"/>
              <w:szCs w:val="24"/>
            </w:rPr>
            <w:t>☐</w:t>
          </w:r>
        </w:sdtContent>
      </w:sdt>
      <w:r w:rsidR="00835706" w:rsidRPr="00651CAA">
        <w:rPr>
          <w:rFonts w:asciiTheme="majorHAnsi" w:hAnsiTheme="majorHAnsi"/>
          <w:sz w:val="24"/>
          <w:szCs w:val="24"/>
        </w:rPr>
        <w:tab/>
      </w:r>
      <w:r w:rsidR="00DE4A58" w:rsidRPr="00651CAA">
        <w:rPr>
          <w:rFonts w:asciiTheme="majorHAnsi" w:hAnsiTheme="majorHAnsi"/>
          <w:sz w:val="24"/>
          <w:szCs w:val="24"/>
        </w:rPr>
        <w:t>Objectives:</w:t>
      </w:r>
    </w:p>
    <w:p w14:paraId="315A35AC" w14:textId="77777777" w:rsidR="00CC6C1A" w:rsidRDefault="00CC6C1A" w:rsidP="00097195">
      <w:pPr>
        <w:pStyle w:val="checkboxindent"/>
      </w:pPr>
    </w:p>
    <w:p w14:paraId="6CC9DD5A" w14:textId="77777777" w:rsidR="000C2B60" w:rsidRDefault="000C2B60" w:rsidP="00097195">
      <w:pPr>
        <w:pStyle w:val="checkboxindent"/>
        <w:rPr>
          <w:rFonts w:ascii="Times New Roman" w:hAnsi="Times New Roman" w:cs="Times New Roman"/>
          <w:sz w:val="22"/>
        </w:rPr>
      </w:pPr>
      <w:r>
        <w:rPr>
          <w:rFonts w:ascii="MS Gothic" w:eastAsia="MS Gothic" w:hint="eastAsia"/>
        </w:rPr>
        <w:t xml:space="preserve">       </w:t>
      </w:r>
      <w:r>
        <w:t xml:space="preserve"> </w:t>
      </w:r>
      <w:r w:rsidRPr="004C206D">
        <w:rPr>
          <w:rFonts w:ascii="Times New Roman" w:hAnsi="Times New Roman" w:cs="Times New Roman"/>
          <w:sz w:val="22"/>
        </w:rPr>
        <w:t xml:space="preserve">To conceptualize an AI-powered study planner that enhances student learning </w:t>
      </w:r>
      <w:r w:rsidR="00DE4A58" w:rsidRPr="004C206D">
        <w:rPr>
          <w:rFonts w:ascii="Times New Roman" w:hAnsi="Times New Roman" w:cs="Times New Roman"/>
          <w:sz w:val="22"/>
        </w:rPr>
        <w:t xml:space="preserve">efficiency </w:t>
      </w:r>
      <w:r w:rsidR="00DE4A58">
        <w:rPr>
          <w:rFonts w:ascii="Times New Roman" w:hAnsi="Times New Roman" w:cs="Times New Roman"/>
          <w:sz w:val="22"/>
        </w:rPr>
        <w:t>through</w:t>
      </w:r>
      <w:r w:rsidR="00DE4A58" w:rsidRPr="004C206D">
        <w:rPr>
          <w:rFonts w:ascii="Times New Roman" w:hAnsi="Times New Roman" w:cs="Times New Roman"/>
          <w:sz w:val="22"/>
        </w:rPr>
        <w:t xml:space="preserve"> </w:t>
      </w:r>
      <w:r w:rsidR="00DE4A58">
        <w:rPr>
          <w:rFonts w:ascii="Times New Roman" w:hAnsi="Times New Roman" w:cs="Times New Roman"/>
          <w:sz w:val="22"/>
        </w:rPr>
        <w:t>personalized</w:t>
      </w:r>
      <w:r w:rsidRPr="004C206D">
        <w:rPr>
          <w:rFonts w:ascii="Times New Roman" w:hAnsi="Times New Roman" w:cs="Times New Roman"/>
          <w:sz w:val="22"/>
        </w:rPr>
        <w:t xml:space="preserve"> scheduling, adaptive strategies, and smart recommendations.</w:t>
      </w:r>
    </w:p>
    <w:p w14:paraId="173DA5AE" w14:textId="77777777" w:rsidR="00CC6C1A" w:rsidRPr="00DE4A58" w:rsidRDefault="00CC6C1A" w:rsidP="00097195">
      <w:pPr>
        <w:pStyle w:val="checkboxindent"/>
        <w:rPr>
          <w:rFonts w:ascii="Times New Roman" w:hAnsi="Times New Roman" w:cs="Times New Roman"/>
          <w:sz w:val="24"/>
          <w:szCs w:val="24"/>
        </w:rPr>
      </w:pPr>
    </w:p>
    <w:p w14:paraId="3309D1EA" w14:textId="77777777" w:rsidR="000C2B60" w:rsidRPr="00DE4A58" w:rsidRDefault="0043351E" w:rsidP="000C2B60">
      <w:pPr>
        <w:pStyle w:val="checkboxindent"/>
        <w:rPr>
          <w:rFonts w:asciiTheme="majorHAnsi" w:hAnsiTheme="majorHAnsi"/>
          <w:sz w:val="24"/>
          <w:szCs w:val="24"/>
        </w:rPr>
      </w:pPr>
      <w:sdt>
        <w:sdtPr>
          <w:rPr>
            <w:rFonts w:asciiTheme="majorHAnsi" w:hAnsiTheme="majorHAnsi"/>
            <w:sz w:val="24"/>
            <w:szCs w:val="24"/>
          </w:rPr>
          <w:id w:val="113028229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DE4A58">
            <w:rPr>
              <w:rFonts w:ascii="Segoe UI Symbol" w:eastAsia="MS Gothic" w:hAnsi="Segoe UI Symbol" w:cs="Segoe UI Symbol"/>
              <w:sz w:val="24"/>
              <w:szCs w:val="24"/>
            </w:rPr>
            <w:t>☐</w:t>
          </w:r>
        </w:sdtContent>
      </w:sdt>
      <w:r w:rsidR="00835706" w:rsidRPr="00DE4A58">
        <w:rPr>
          <w:rFonts w:asciiTheme="majorHAnsi" w:hAnsiTheme="majorHAnsi"/>
          <w:sz w:val="24"/>
          <w:szCs w:val="24"/>
        </w:rPr>
        <w:tab/>
      </w:r>
      <w:r w:rsidR="000C2B60" w:rsidRPr="00DE4A58">
        <w:rPr>
          <w:rFonts w:asciiTheme="majorHAnsi" w:hAnsiTheme="majorHAnsi"/>
          <w:sz w:val="24"/>
          <w:szCs w:val="24"/>
        </w:rPr>
        <w:t xml:space="preserve">Key </w:t>
      </w:r>
      <w:r w:rsidR="00DE4A58" w:rsidRPr="00DE4A58">
        <w:rPr>
          <w:rFonts w:asciiTheme="majorHAnsi" w:hAnsiTheme="majorHAnsi"/>
          <w:sz w:val="24"/>
          <w:szCs w:val="24"/>
        </w:rPr>
        <w:t>Point</w:t>
      </w:r>
      <w:r w:rsidR="006E0B9F">
        <w:rPr>
          <w:rFonts w:asciiTheme="majorHAnsi" w:hAnsiTheme="majorHAnsi"/>
          <w:sz w:val="24"/>
          <w:szCs w:val="24"/>
        </w:rPr>
        <w:t>s</w:t>
      </w:r>
      <w:r w:rsidR="00DE4A58" w:rsidRPr="00DE4A58">
        <w:rPr>
          <w:rFonts w:asciiTheme="majorHAnsi" w:hAnsiTheme="majorHAnsi"/>
          <w:sz w:val="24"/>
          <w:szCs w:val="24"/>
        </w:rPr>
        <w:t>:</w:t>
      </w:r>
      <w:r w:rsidR="000C2B60" w:rsidRPr="00DE4A58">
        <w:rPr>
          <w:rFonts w:asciiTheme="majorHAnsi" w:hAnsiTheme="majorHAnsi"/>
          <w:sz w:val="24"/>
          <w:szCs w:val="24"/>
        </w:rPr>
        <w:t xml:space="preserve"> </w:t>
      </w:r>
    </w:p>
    <w:p w14:paraId="1AC6BF59" w14:textId="77777777" w:rsidR="00CC6C1A" w:rsidRPr="00DE4A58" w:rsidRDefault="00CC6C1A" w:rsidP="000C2B60">
      <w:pPr>
        <w:pStyle w:val="checkboxindent"/>
        <w:rPr>
          <w:rFonts w:asciiTheme="majorHAnsi" w:hAnsiTheme="majorHAnsi"/>
          <w:sz w:val="24"/>
          <w:szCs w:val="24"/>
        </w:rPr>
      </w:pPr>
    </w:p>
    <w:p w14:paraId="55A77BCB" w14:textId="77777777" w:rsidR="000C2B60" w:rsidRPr="00DE4A58" w:rsidRDefault="000C2B60" w:rsidP="000C2B60">
      <w:pPr>
        <w:pStyle w:val="checkboxindent"/>
        <w:numPr>
          <w:ilvl w:val="0"/>
          <w:numId w:val="8"/>
        </w:numPr>
        <w:rPr>
          <w:rFonts w:asciiTheme="majorHAnsi" w:hAnsiTheme="majorHAnsi"/>
          <w:sz w:val="24"/>
          <w:szCs w:val="24"/>
        </w:rPr>
      </w:pPr>
      <w:r w:rsidRPr="00DE4A58">
        <w:rPr>
          <w:rFonts w:asciiTheme="majorHAnsi" w:hAnsiTheme="majorHAnsi"/>
          <w:sz w:val="24"/>
          <w:szCs w:val="24"/>
        </w:rPr>
        <w:t xml:space="preserve">Problem </w:t>
      </w:r>
      <w:r w:rsidR="00DE4A58" w:rsidRPr="00DE4A58">
        <w:rPr>
          <w:rFonts w:asciiTheme="majorHAnsi" w:hAnsiTheme="majorHAnsi"/>
          <w:sz w:val="24"/>
          <w:szCs w:val="24"/>
        </w:rPr>
        <w:t>Statements:</w:t>
      </w:r>
    </w:p>
    <w:p w14:paraId="1544F902" w14:textId="77777777" w:rsidR="00CC6C1A" w:rsidRDefault="00CC6C1A" w:rsidP="00CC6C1A">
      <w:pPr>
        <w:pStyle w:val="checkboxindent"/>
        <w:ind w:left="1300" w:firstLine="0"/>
      </w:pPr>
    </w:p>
    <w:p w14:paraId="12118889" w14:textId="77777777" w:rsidR="000C2B60" w:rsidRPr="004C206D" w:rsidRDefault="000C2B60" w:rsidP="000C2B60">
      <w:pPr>
        <w:pStyle w:val="checkboxindent"/>
        <w:numPr>
          <w:ilvl w:val="0"/>
          <w:numId w:val="9"/>
        </w:numPr>
        <w:rPr>
          <w:rFonts w:ascii="Times New Roman" w:hAnsi="Times New Roman" w:cs="Times New Roman"/>
          <w:sz w:val="22"/>
        </w:rPr>
      </w:pPr>
      <w:r w:rsidRPr="004C206D">
        <w:rPr>
          <w:rFonts w:ascii="Times New Roman" w:hAnsi="Times New Roman" w:cs="Times New Roman"/>
          <w:sz w:val="22"/>
        </w:rPr>
        <w:t>Poor Time Management: Students face difficulties in organizing study schedules, leading to procrastination and last-minute cramming.</w:t>
      </w:r>
    </w:p>
    <w:p w14:paraId="45AFBC32" w14:textId="77777777" w:rsidR="000C2B60" w:rsidRDefault="000C2B60" w:rsidP="000C2B60">
      <w:pPr>
        <w:pStyle w:val="checkboxindent"/>
        <w:numPr>
          <w:ilvl w:val="0"/>
          <w:numId w:val="9"/>
        </w:numPr>
        <w:rPr>
          <w:rFonts w:ascii="Times New Roman" w:hAnsi="Times New Roman" w:cs="Times New Roman"/>
          <w:sz w:val="22"/>
        </w:rPr>
      </w:pPr>
      <w:r w:rsidRPr="004C206D">
        <w:rPr>
          <w:rFonts w:ascii="Times New Roman" w:hAnsi="Times New Roman" w:cs="Times New Roman"/>
          <w:sz w:val="22"/>
        </w:rPr>
        <w:t>Lack of Personalization: Traditional planners fail to adapt to individual learning needs, resulting in ineffective study strategies and low motivation.</w:t>
      </w:r>
    </w:p>
    <w:p w14:paraId="01D3AE7F" w14:textId="77777777" w:rsidR="004C206D" w:rsidRPr="004C206D" w:rsidRDefault="004C206D" w:rsidP="004C206D">
      <w:pPr>
        <w:pStyle w:val="checkboxindent"/>
        <w:ind w:left="1980" w:firstLine="0"/>
        <w:rPr>
          <w:rFonts w:ascii="Times New Roman" w:hAnsi="Times New Roman" w:cs="Times New Roman"/>
          <w:sz w:val="22"/>
        </w:rPr>
      </w:pPr>
    </w:p>
    <w:p w14:paraId="30D9F9EE" w14:textId="77777777" w:rsidR="000C2B60" w:rsidRPr="00DE4A58" w:rsidRDefault="000C2B60" w:rsidP="000C2B60">
      <w:pPr>
        <w:pStyle w:val="checkboxindent"/>
        <w:numPr>
          <w:ilvl w:val="0"/>
          <w:numId w:val="8"/>
        </w:numPr>
        <w:rPr>
          <w:rFonts w:asciiTheme="majorHAnsi" w:hAnsiTheme="majorHAnsi"/>
          <w:sz w:val="24"/>
          <w:szCs w:val="24"/>
        </w:rPr>
      </w:pPr>
      <w:r w:rsidRPr="00DE4A58">
        <w:rPr>
          <w:rFonts w:asciiTheme="majorHAnsi" w:hAnsiTheme="majorHAnsi"/>
          <w:sz w:val="24"/>
          <w:szCs w:val="24"/>
        </w:rPr>
        <w:t xml:space="preserve">Proposed </w:t>
      </w:r>
      <w:r w:rsidR="00DE4A58" w:rsidRPr="00DE4A58">
        <w:rPr>
          <w:rFonts w:asciiTheme="majorHAnsi" w:hAnsiTheme="majorHAnsi"/>
          <w:sz w:val="24"/>
          <w:szCs w:val="24"/>
        </w:rPr>
        <w:t>Solution:</w:t>
      </w:r>
    </w:p>
    <w:p w14:paraId="3555F75B" w14:textId="77777777" w:rsidR="00CC6C1A" w:rsidRDefault="00CC6C1A" w:rsidP="00CC6C1A">
      <w:pPr>
        <w:pStyle w:val="checkboxindent"/>
        <w:ind w:left="1300" w:firstLine="0"/>
      </w:pPr>
    </w:p>
    <w:p w14:paraId="3DFF2B03" w14:textId="77777777" w:rsidR="004C206D" w:rsidRPr="004C206D" w:rsidRDefault="004C206D" w:rsidP="004C206D">
      <w:pPr>
        <w:pStyle w:val="checkboxindent"/>
        <w:numPr>
          <w:ilvl w:val="0"/>
          <w:numId w:val="11"/>
        </w:numPr>
        <w:rPr>
          <w:rFonts w:ascii="Times New Roman" w:hAnsi="Times New Roman" w:cs="Times New Roman"/>
          <w:sz w:val="22"/>
        </w:rPr>
      </w:pPr>
      <w:r w:rsidRPr="004C206D">
        <w:rPr>
          <w:rFonts w:ascii="Times New Roman" w:hAnsi="Times New Roman" w:cs="Times New Roman"/>
          <w:sz w:val="22"/>
        </w:rPr>
        <w:t xml:space="preserve">An AI-powered application that generates dynamic study plans based on </w:t>
      </w:r>
      <w:r w:rsidR="00DE4A58" w:rsidRPr="004C206D">
        <w:rPr>
          <w:rFonts w:ascii="Times New Roman" w:hAnsi="Times New Roman" w:cs="Times New Roman"/>
          <w:sz w:val="22"/>
        </w:rPr>
        <w:t>syllabus, deadlines</w:t>
      </w:r>
      <w:r w:rsidRPr="004C206D">
        <w:rPr>
          <w:rFonts w:ascii="Times New Roman" w:hAnsi="Times New Roman" w:cs="Times New Roman"/>
          <w:sz w:val="22"/>
        </w:rPr>
        <w:t>, and learning styles.</w:t>
      </w:r>
    </w:p>
    <w:p w14:paraId="0121DA7A" w14:textId="77777777" w:rsidR="000C2B60" w:rsidRPr="004C206D" w:rsidRDefault="004C206D" w:rsidP="004C206D">
      <w:pPr>
        <w:pStyle w:val="NormalWeb"/>
        <w:numPr>
          <w:ilvl w:val="0"/>
          <w:numId w:val="11"/>
        </w:numPr>
        <w:rPr>
          <w:sz w:val="22"/>
          <w:szCs w:val="22"/>
        </w:rPr>
      </w:pPr>
      <w:r w:rsidRPr="004C206D">
        <w:rPr>
          <w:sz w:val="22"/>
          <w:szCs w:val="22"/>
        </w:rPr>
        <w:t>The app provides real-time progress tracking</w:t>
      </w:r>
      <w:r w:rsidR="006E0B9F">
        <w:rPr>
          <w:sz w:val="22"/>
          <w:szCs w:val="22"/>
        </w:rPr>
        <w:t xml:space="preserve"> and personalized recommendations.</w:t>
      </w:r>
    </w:p>
    <w:p w14:paraId="0AC71945" w14:textId="77777777" w:rsidR="000C2B60" w:rsidRPr="00DE4A58" w:rsidRDefault="00DE4A58" w:rsidP="000C2B60">
      <w:pPr>
        <w:pStyle w:val="checkboxindent"/>
        <w:numPr>
          <w:ilvl w:val="0"/>
          <w:numId w:val="8"/>
        </w:numPr>
        <w:rPr>
          <w:rFonts w:asciiTheme="majorHAnsi" w:hAnsiTheme="majorHAnsi"/>
          <w:sz w:val="24"/>
          <w:szCs w:val="24"/>
        </w:rPr>
      </w:pPr>
      <w:r w:rsidRPr="00DE4A58">
        <w:rPr>
          <w:rFonts w:asciiTheme="majorHAnsi" w:hAnsiTheme="majorHAnsi"/>
          <w:sz w:val="24"/>
          <w:szCs w:val="24"/>
        </w:rPr>
        <w:t>Targets:</w:t>
      </w:r>
    </w:p>
    <w:p w14:paraId="13212039" w14:textId="77777777" w:rsidR="00CC6C1A" w:rsidRDefault="00CC6C1A" w:rsidP="00CC6C1A">
      <w:pPr>
        <w:pStyle w:val="checkboxindent"/>
        <w:ind w:left="1300" w:firstLine="0"/>
      </w:pPr>
    </w:p>
    <w:p w14:paraId="78DDD381" w14:textId="77777777" w:rsidR="004C206D" w:rsidRPr="004C206D" w:rsidRDefault="004C206D" w:rsidP="004C206D">
      <w:pPr>
        <w:pStyle w:val="checkboxindent"/>
        <w:numPr>
          <w:ilvl w:val="0"/>
          <w:numId w:val="13"/>
        </w:numPr>
        <w:rPr>
          <w:rFonts w:ascii="Times New Roman" w:hAnsi="Times New Roman" w:cs="Times New Roman"/>
          <w:sz w:val="22"/>
        </w:rPr>
      </w:pPr>
      <w:r w:rsidRPr="004C206D">
        <w:rPr>
          <w:rFonts w:ascii="Times New Roman" w:hAnsi="Times New Roman" w:cs="Times New Roman"/>
          <w:sz w:val="22"/>
        </w:rPr>
        <w:t>Students preparing for competitive exams</w:t>
      </w:r>
    </w:p>
    <w:p w14:paraId="7107E52C" w14:textId="77777777" w:rsidR="004C206D" w:rsidRPr="004C206D" w:rsidRDefault="004C206D" w:rsidP="004C206D">
      <w:pPr>
        <w:pStyle w:val="checkboxindent"/>
        <w:numPr>
          <w:ilvl w:val="0"/>
          <w:numId w:val="13"/>
        </w:numPr>
        <w:rPr>
          <w:rFonts w:ascii="Times New Roman" w:hAnsi="Times New Roman" w:cs="Times New Roman"/>
          <w:sz w:val="22"/>
        </w:rPr>
      </w:pPr>
      <w:r w:rsidRPr="004C206D">
        <w:rPr>
          <w:rFonts w:ascii="Times New Roman" w:eastAsia="Times New Roman" w:hAnsi="Times New Roman" w:cs="Times New Roman"/>
          <w:sz w:val="22"/>
        </w:rPr>
        <w:t>High school and college students looking for optimized study schedules.</w:t>
      </w:r>
    </w:p>
    <w:p w14:paraId="56EFC165" w14:textId="77777777" w:rsidR="004C206D" w:rsidRPr="00CC6C1A" w:rsidRDefault="004C206D" w:rsidP="004C206D">
      <w:pPr>
        <w:pStyle w:val="checkboxindent"/>
        <w:numPr>
          <w:ilvl w:val="0"/>
          <w:numId w:val="13"/>
        </w:numPr>
        <w:rPr>
          <w:rFonts w:ascii="Times New Roman" w:hAnsi="Times New Roman" w:cs="Times New Roman"/>
          <w:sz w:val="22"/>
        </w:rPr>
      </w:pPr>
      <w:r w:rsidRPr="004C206D">
        <w:rPr>
          <w:rFonts w:ascii="Times New Roman" w:eastAsia="Times New Roman" w:hAnsi="Times New Roman" w:cs="Times New Roman"/>
          <w:sz w:val="22"/>
        </w:rPr>
        <w:t>Learners needing adaptive study recommendations.</w:t>
      </w:r>
    </w:p>
    <w:p w14:paraId="46DB15A2" w14:textId="77777777" w:rsidR="00CC6C1A" w:rsidRPr="00DE4A58" w:rsidRDefault="00CC6C1A" w:rsidP="00CC6C1A">
      <w:pPr>
        <w:pStyle w:val="checkboxindent"/>
        <w:ind w:left="2340" w:firstLine="0"/>
        <w:rPr>
          <w:rFonts w:ascii="Times New Roman" w:hAnsi="Times New Roman" w:cs="Times New Roman"/>
          <w:sz w:val="24"/>
          <w:szCs w:val="24"/>
        </w:rPr>
      </w:pPr>
    </w:p>
    <w:p w14:paraId="5DD9CECD" w14:textId="77777777" w:rsidR="00651CAA" w:rsidRDefault="004C206D" w:rsidP="00651CAA">
      <w:pPr>
        <w:pStyle w:val="checkboxindent"/>
        <w:numPr>
          <w:ilvl w:val="0"/>
          <w:numId w:val="8"/>
        </w:numPr>
        <w:rPr>
          <w:sz w:val="24"/>
          <w:szCs w:val="24"/>
        </w:rPr>
      </w:pPr>
      <w:r w:rsidRPr="00DE4A58">
        <w:rPr>
          <w:sz w:val="24"/>
          <w:szCs w:val="24"/>
        </w:rPr>
        <w:t xml:space="preserve">Expected </w:t>
      </w:r>
      <w:r w:rsidR="00DE4A58" w:rsidRPr="00DE4A58">
        <w:rPr>
          <w:sz w:val="24"/>
          <w:szCs w:val="24"/>
        </w:rPr>
        <w:t>output:</w:t>
      </w:r>
    </w:p>
    <w:p w14:paraId="07DF7E58" w14:textId="77777777" w:rsidR="006E0B9F" w:rsidRPr="00651CAA" w:rsidRDefault="006E0B9F" w:rsidP="006E0B9F">
      <w:pPr>
        <w:pStyle w:val="checkboxindent"/>
        <w:ind w:left="1300" w:firstLine="0"/>
        <w:rPr>
          <w:sz w:val="24"/>
          <w:szCs w:val="24"/>
        </w:rPr>
      </w:pPr>
    </w:p>
    <w:p w14:paraId="23FEB0B7" w14:textId="77777777" w:rsidR="00DE4A58" w:rsidRPr="00651CAA" w:rsidRDefault="004C206D" w:rsidP="00651CAA">
      <w:pPr>
        <w:pStyle w:val="checkboxindent"/>
        <w:numPr>
          <w:ilvl w:val="0"/>
          <w:numId w:val="15"/>
        </w:numPr>
        <w:rPr>
          <w:rFonts w:ascii="Times New Roman" w:hAnsi="Times New Roman" w:cs="Times New Roman"/>
          <w:sz w:val="22"/>
        </w:rPr>
      </w:pPr>
      <w:r w:rsidRPr="004C206D">
        <w:rPr>
          <w:rFonts w:ascii="Times New Roman" w:hAnsi="Times New Roman" w:cs="Times New Roman"/>
          <w:sz w:val="22"/>
        </w:rPr>
        <w:t>A functional AI-powered study planner that hel</w:t>
      </w:r>
      <w:r w:rsidR="00CC6C1A">
        <w:rPr>
          <w:rFonts w:ascii="Times New Roman" w:hAnsi="Times New Roman" w:cs="Times New Roman"/>
          <w:sz w:val="22"/>
        </w:rPr>
        <w:t>p</w:t>
      </w:r>
      <w:r w:rsidRPr="004C206D">
        <w:rPr>
          <w:rFonts w:ascii="Times New Roman" w:hAnsi="Times New Roman" w:cs="Times New Roman"/>
          <w:sz w:val="22"/>
        </w:rPr>
        <w:t xml:space="preserve">s students improve time </w:t>
      </w:r>
      <w:r w:rsidR="00DE4A58" w:rsidRPr="004C206D">
        <w:rPr>
          <w:rFonts w:ascii="Times New Roman" w:hAnsi="Times New Roman" w:cs="Times New Roman"/>
          <w:sz w:val="22"/>
        </w:rPr>
        <w:t>management,</w:t>
      </w:r>
      <w:r w:rsidRPr="004C206D">
        <w:rPr>
          <w:rFonts w:ascii="Times New Roman" w:hAnsi="Times New Roman" w:cs="Times New Roman"/>
          <w:sz w:val="22"/>
        </w:rPr>
        <w:t xml:space="preserve"> </w:t>
      </w:r>
      <w:r w:rsidR="00DE4A58" w:rsidRPr="004C206D">
        <w:rPr>
          <w:rFonts w:ascii="Times New Roman" w:hAnsi="Times New Roman" w:cs="Times New Roman"/>
          <w:sz w:val="22"/>
        </w:rPr>
        <w:t>retention,</w:t>
      </w:r>
      <w:r w:rsidRPr="004C206D">
        <w:rPr>
          <w:rFonts w:ascii="Times New Roman" w:hAnsi="Times New Roman" w:cs="Times New Roman"/>
          <w:sz w:val="22"/>
        </w:rPr>
        <w:t xml:space="preserve"> a</w:t>
      </w:r>
      <w:r w:rsidR="00CC6C1A">
        <w:rPr>
          <w:rFonts w:ascii="Times New Roman" w:hAnsi="Times New Roman" w:cs="Times New Roman"/>
          <w:sz w:val="22"/>
        </w:rPr>
        <w:t>nd overall academic performance.</w:t>
      </w:r>
    </w:p>
    <w:p w14:paraId="7CCE1F8A" w14:textId="77777777" w:rsidR="00651CAA" w:rsidRDefault="00651CAA" w:rsidP="004C206D">
      <w:pPr>
        <w:pStyle w:val="Heading1"/>
      </w:pPr>
    </w:p>
    <w:p w14:paraId="0A9CE0C8" w14:textId="77777777" w:rsidR="004C206D" w:rsidRPr="0019530A" w:rsidRDefault="004C206D" w:rsidP="004C206D">
      <w:pPr>
        <w:pStyle w:val="Heading1"/>
        <w:rPr>
          <w:sz w:val="36"/>
          <w:szCs w:val="36"/>
        </w:rPr>
      </w:pPr>
      <w:r w:rsidRPr="0019530A">
        <w:rPr>
          <w:sz w:val="36"/>
          <w:szCs w:val="36"/>
        </w:rPr>
        <w:t xml:space="preserve">Phase - 2 : Reqiurement Analysis </w:t>
      </w:r>
    </w:p>
    <w:p w14:paraId="3F67FEA5" w14:textId="77777777" w:rsidR="00CC6C1A" w:rsidRPr="0019530A" w:rsidRDefault="00CC6C1A" w:rsidP="00CC6C1A">
      <w:pPr>
        <w:rPr>
          <w:rFonts w:asciiTheme="majorHAnsi" w:hAnsiTheme="majorHAnsi"/>
          <w:sz w:val="32"/>
          <w:szCs w:val="32"/>
        </w:rPr>
      </w:pPr>
    </w:p>
    <w:p w14:paraId="13A0DD4E" w14:textId="77777777" w:rsidR="00CC6C1A" w:rsidRPr="0019530A" w:rsidRDefault="0043351E" w:rsidP="00CC6C1A">
      <w:pPr>
        <w:pStyle w:val="checkboxindent"/>
        <w:rPr>
          <w:rFonts w:asciiTheme="majorHAnsi" w:hAnsiTheme="majorHAnsi"/>
          <w:sz w:val="32"/>
          <w:szCs w:val="32"/>
        </w:rPr>
      </w:pPr>
      <w:sdt>
        <w:sdtPr>
          <w:rPr>
            <w:rFonts w:asciiTheme="majorHAnsi" w:hAnsiTheme="majorHAnsi"/>
            <w:sz w:val="32"/>
            <w:szCs w:val="32"/>
          </w:rPr>
          <w:id w:val="-193227712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C6C1A" w:rsidRPr="0019530A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CC6C1A" w:rsidRPr="0019530A">
        <w:rPr>
          <w:rFonts w:asciiTheme="majorHAnsi" w:hAnsiTheme="majorHAnsi"/>
          <w:sz w:val="32"/>
          <w:szCs w:val="32"/>
        </w:rPr>
        <w:tab/>
      </w:r>
      <w:r w:rsidR="00DE4A58" w:rsidRPr="0019530A">
        <w:rPr>
          <w:rFonts w:asciiTheme="majorHAnsi" w:hAnsiTheme="majorHAnsi"/>
          <w:sz w:val="32"/>
          <w:szCs w:val="32"/>
        </w:rPr>
        <w:t>Objective:</w:t>
      </w:r>
    </w:p>
    <w:p w14:paraId="1D56B941" w14:textId="77777777" w:rsidR="00CC6C1A" w:rsidRDefault="00CC6C1A" w:rsidP="00CC6C1A">
      <w:pPr>
        <w:pStyle w:val="checkboxindent"/>
      </w:pPr>
    </w:p>
    <w:p w14:paraId="230DA3C5" w14:textId="77777777" w:rsidR="00CC6C1A" w:rsidRDefault="00CC6C1A" w:rsidP="00CC6C1A">
      <w:pPr>
        <w:pStyle w:val="checkboxindent"/>
        <w:rPr>
          <w:sz w:val="24"/>
        </w:rPr>
      </w:pPr>
      <w:r>
        <w:rPr>
          <w:rFonts w:ascii="MS Gothic" w:eastAsia="MS Gothic" w:hint="eastAsia"/>
        </w:rPr>
        <w:t xml:space="preserve">       </w:t>
      </w:r>
      <w:r>
        <w:t xml:space="preserve"> </w:t>
      </w:r>
      <w:r>
        <w:rPr>
          <w:rFonts w:ascii="Times New Roman" w:hAnsi="Times New Roman" w:cs="Times New Roman"/>
          <w:sz w:val="22"/>
        </w:rPr>
        <w:t>Define the technical and functional requirements for the StudBud AI Study Planner.</w:t>
      </w:r>
    </w:p>
    <w:p w14:paraId="5D507609" w14:textId="77777777" w:rsidR="00CC6C1A" w:rsidRPr="0019530A" w:rsidRDefault="00CC6C1A" w:rsidP="00CC6C1A">
      <w:pPr>
        <w:pStyle w:val="checkboxindent"/>
        <w:rPr>
          <w:rFonts w:asciiTheme="majorHAnsi" w:hAnsiTheme="majorHAnsi" w:cs="Times New Roman"/>
          <w:sz w:val="32"/>
          <w:szCs w:val="32"/>
        </w:rPr>
      </w:pPr>
    </w:p>
    <w:p w14:paraId="72CD1D52" w14:textId="77777777" w:rsidR="00CC6C1A" w:rsidRPr="0019530A" w:rsidRDefault="0043351E" w:rsidP="00CC6C1A">
      <w:pPr>
        <w:pStyle w:val="checkboxindent"/>
        <w:rPr>
          <w:rFonts w:asciiTheme="majorHAnsi" w:hAnsiTheme="majorHAnsi"/>
          <w:sz w:val="32"/>
          <w:szCs w:val="32"/>
        </w:rPr>
      </w:pPr>
      <w:sdt>
        <w:sdtPr>
          <w:rPr>
            <w:rFonts w:asciiTheme="majorHAnsi" w:hAnsiTheme="majorHAnsi"/>
            <w:sz w:val="32"/>
            <w:szCs w:val="32"/>
          </w:rPr>
          <w:id w:val="-144275501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C6C1A" w:rsidRPr="0019530A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CC6C1A" w:rsidRPr="0019530A">
        <w:rPr>
          <w:rFonts w:asciiTheme="majorHAnsi" w:hAnsiTheme="majorHAnsi"/>
          <w:sz w:val="32"/>
          <w:szCs w:val="32"/>
        </w:rPr>
        <w:tab/>
        <w:t xml:space="preserve">Key </w:t>
      </w:r>
      <w:r w:rsidR="00DE4A58" w:rsidRPr="0019530A">
        <w:rPr>
          <w:rFonts w:asciiTheme="majorHAnsi" w:hAnsiTheme="majorHAnsi"/>
          <w:sz w:val="32"/>
          <w:szCs w:val="32"/>
        </w:rPr>
        <w:t>Point</w:t>
      </w:r>
      <w:r w:rsidR="00340784">
        <w:rPr>
          <w:rFonts w:asciiTheme="majorHAnsi" w:hAnsiTheme="majorHAnsi"/>
          <w:sz w:val="32"/>
          <w:szCs w:val="32"/>
        </w:rPr>
        <w:t>s</w:t>
      </w:r>
      <w:r w:rsidR="00DE4A58" w:rsidRPr="0019530A">
        <w:rPr>
          <w:rFonts w:asciiTheme="majorHAnsi" w:hAnsiTheme="majorHAnsi"/>
          <w:sz w:val="32"/>
          <w:szCs w:val="32"/>
        </w:rPr>
        <w:t>:</w:t>
      </w:r>
      <w:r w:rsidR="00CC6C1A" w:rsidRPr="0019530A">
        <w:rPr>
          <w:rFonts w:asciiTheme="majorHAnsi" w:hAnsiTheme="majorHAnsi"/>
          <w:sz w:val="32"/>
          <w:szCs w:val="32"/>
        </w:rPr>
        <w:t xml:space="preserve"> </w:t>
      </w:r>
    </w:p>
    <w:p w14:paraId="41EABBC4" w14:textId="77777777" w:rsidR="00CC6C1A" w:rsidRPr="0019530A" w:rsidRDefault="00CC6C1A" w:rsidP="00CC6C1A">
      <w:pPr>
        <w:pStyle w:val="checkboxindent"/>
        <w:rPr>
          <w:rFonts w:asciiTheme="majorHAnsi" w:hAnsiTheme="majorHAnsi"/>
          <w:sz w:val="32"/>
          <w:szCs w:val="32"/>
        </w:rPr>
      </w:pPr>
    </w:p>
    <w:p w14:paraId="6532141C" w14:textId="77777777" w:rsidR="00CC6C1A" w:rsidRPr="0019530A" w:rsidRDefault="00131828" w:rsidP="00CC6C1A">
      <w:pPr>
        <w:pStyle w:val="checkboxindent"/>
        <w:numPr>
          <w:ilvl w:val="0"/>
          <w:numId w:val="18"/>
        </w:numPr>
        <w:rPr>
          <w:rFonts w:asciiTheme="majorHAnsi" w:hAnsiTheme="majorHAnsi"/>
          <w:sz w:val="32"/>
          <w:szCs w:val="32"/>
        </w:rPr>
      </w:pPr>
      <w:r w:rsidRPr="0019530A">
        <w:rPr>
          <w:rFonts w:asciiTheme="majorHAnsi" w:hAnsiTheme="majorHAnsi"/>
          <w:sz w:val="32"/>
          <w:szCs w:val="32"/>
        </w:rPr>
        <w:t>Technical</w:t>
      </w:r>
      <w:r w:rsidR="00CC6C1A" w:rsidRPr="0019530A">
        <w:rPr>
          <w:rFonts w:asciiTheme="majorHAnsi" w:hAnsiTheme="majorHAnsi"/>
          <w:sz w:val="32"/>
          <w:szCs w:val="32"/>
        </w:rPr>
        <w:t xml:space="preserve"> </w:t>
      </w:r>
      <w:r w:rsidR="00DE4A58" w:rsidRPr="0019530A">
        <w:rPr>
          <w:rFonts w:asciiTheme="majorHAnsi" w:hAnsiTheme="majorHAnsi"/>
          <w:sz w:val="32"/>
          <w:szCs w:val="32"/>
        </w:rPr>
        <w:t>Requirements:</w:t>
      </w:r>
    </w:p>
    <w:p w14:paraId="4D3A6211" w14:textId="77777777" w:rsidR="00E828EB" w:rsidRPr="0019530A" w:rsidRDefault="00E828EB" w:rsidP="00E828EB">
      <w:pPr>
        <w:pStyle w:val="checkboxindent"/>
        <w:ind w:left="1080" w:firstLine="0"/>
        <w:rPr>
          <w:sz w:val="28"/>
          <w:szCs w:val="28"/>
        </w:rPr>
      </w:pPr>
    </w:p>
    <w:p w14:paraId="53D11598" w14:textId="77777777" w:rsidR="00CC6C1A" w:rsidRPr="0019530A" w:rsidRDefault="00CC6C1A" w:rsidP="00CC6C1A">
      <w:pPr>
        <w:pStyle w:val="checkboxindent"/>
        <w:numPr>
          <w:ilvl w:val="2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19530A">
        <w:rPr>
          <w:rStyle w:val="Strong"/>
          <w:rFonts w:ascii="Times New Roman" w:hAnsi="Times New Roman" w:cs="Times New Roman"/>
          <w:sz w:val="28"/>
          <w:szCs w:val="28"/>
        </w:rPr>
        <w:t>Programming Language:</w:t>
      </w:r>
      <w:r w:rsidRPr="0019530A">
        <w:rPr>
          <w:rFonts w:ascii="Times New Roman" w:hAnsi="Times New Roman" w:cs="Times New Roman"/>
          <w:sz w:val="28"/>
          <w:szCs w:val="28"/>
        </w:rPr>
        <w:t xml:space="preserve"> Python</w:t>
      </w:r>
    </w:p>
    <w:p w14:paraId="173645E2" w14:textId="77777777" w:rsidR="00CC6C1A" w:rsidRPr="0019530A" w:rsidRDefault="00CC6C1A" w:rsidP="00CC6C1A">
      <w:pPr>
        <w:pStyle w:val="checkboxindent"/>
        <w:numPr>
          <w:ilvl w:val="2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19530A">
        <w:rPr>
          <w:rStyle w:val="Strong"/>
          <w:rFonts w:ascii="Times New Roman" w:hAnsi="Times New Roman" w:cs="Times New Roman"/>
          <w:sz w:val="28"/>
          <w:szCs w:val="28"/>
        </w:rPr>
        <w:t>Backend:</w:t>
      </w:r>
      <w:r w:rsidRPr="0019530A">
        <w:rPr>
          <w:rFonts w:ascii="Times New Roman" w:hAnsi="Times New Roman" w:cs="Times New Roman"/>
          <w:sz w:val="28"/>
          <w:szCs w:val="28"/>
        </w:rPr>
        <w:t xml:space="preserve"> Google Gemini Flash API</w:t>
      </w:r>
      <w:r w:rsidR="0077072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823A487" w14:textId="77777777" w:rsidR="00CC6C1A" w:rsidRPr="0019530A" w:rsidRDefault="00CC6C1A" w:rsidP="00CC6C1A">
      <w:pPr>
        <w:pStyle w:val="checkboxindent"/>
        <w:numPr>
          <w:ilvl w:val="2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19530A">
        <w:rPr>
          <w:rStyle w:val="Strong"/>
          <w:rFonts w:ascii="Times New Roman" w:hAnsi="Times New Roman" w:cs="Times New Roman"/>
          <w:sz w:val="28"/>
          <w:szCs w:val="28"/>
        </w:rPr>
        <w:t>Frontend:</w:t>
      </w:r>
      <w:r w:rsidR="00E960A4">
        <w:rPr>
          <w:rFonts w:ascii="Times New Roman" w:hAnsi="Times New Roman" w:cs="Times New Roman"/>
          <w:sz w:val="28"/>
          <w:szCs w:val="28"/>
        </w:rPr>
        <w:t xml:space="preserve"> HTML</w:t>
      </w:r>
      <w:r w:rsidR="0077072C">
        <w:rPr>
          <w:rFonts w:ascii="Times New Roman" w:hAnsi="Times New Roman" w:cs="Times New Roman"/>
          <w:sz w:val="28"/>
          <w:szCs w:val="28"/>
        </w:rPr>
        <w:t xml:space="preserve"> , CSS </w:t>
      </w:r>
    </w:p>
    <w:p w14:paraId="2A6B9614" w14:textId="77777777" w:rsidR="00CC6C1A" w:rsidRPr="0019530A" w:rsidRDefault="00CC6C1A" w:rsidP="00CC6C1A">
      <w:pPr>
        <w:pStyle w:val="checkboxindent"/>
        <w:numPr>
          <w:ilvl w:val="2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19530A">
        <w:rPr>
          <w:rStyle w:val="Strong"/>
          <w:rFonts w:ascii="Times New Roman" w:hAnsi="Times New Roman" w:cs="Times New Roman"/>
          <w:sz w:val="28"/>
          <w:szCs w:val="28"/>
        </w:rPr>
        <w:t>Database:</w:t>
      </w:r>
      <w:r w:rsidRPr="0019530A">
        <w:rPr>
          <w:rFonts w:ascii="Times New Roman" w:hAnsi="Times New Roman" w:cs="Times New Roman"/>
          <w:sz w:val="28"/>
          <w:szCs w:val="28"/>
        </w:rPr>
        <w:t xml:space="preserve"> Not required initially (API-based queries)</w:t>
      </w:r>
    </w:p>
    <w:p w14:paraId="7C69383B" w14:textId="77777777" w:rsidR="00CC6C1A" w:rsidRPr="0019530A" w:rsidRDefault="00CC6C1A" w:rsidP="00CC6C1A">
      <w:pPr>
        <w:pStyle w:val="checkboxindent"/>
        <w:ind w:left="1080" w:firstLine="0"/>
        <w:rPr>
          <w:sz w:val="32"/>
          <w:szCs w:val="32"/>
        </w:rPr>
      </w:pPr>
    </w:p>
    <w:p w14:paraId="6B9F2DC3" w14:textId="77777777" w:rsidR="00CC6C1A" w:rsidRPr="0019530A" w:rsidRDefault="00DE4A58" w:rsidP="00CC6C1A">
      <w:pPr>
        <w:pStyle w:val="checkboxindent"/>
        <w:numPr>
          <w:ilvl w:val="0"/>
          <w:numId w:val="18"/>
        </w:numPr>
        <w:rPr>
          <w:rFonts w:asciiTheme="majorHAnsi" w:hAnsiTheme="majorHAnsi"/>
          <w:sz w:val="32"/>
          <w:szCs w:val="32"/>
        </w:rPr>
      </w:pPr>
      <w:r w:rsidRPr="0019530A">
        <w:rPr>
          <w:rFonts w:asciiTheme="majorHAnsi" w:hAnsiTheme="majorHAnsi"/>
          <w:sz w:val="32"/>
          <w:szCs w:val="32"/>
        </w:rPr>
        <w:t>Functional</w:t>
      </w:r>
      <w:r w:rsidR="00CC6C1A" w:rsidRPr="0019530A">
        <w:rPr>
          <w:rFonts w:asciiTheme="majorHAnsi" w:hAnsiTheme="majorHAnsi"/>
          <w:sz w:val="32"/>
          <w:szCs w:val="32"/>
        </w:rPr>
        <w:t xml:space="preserve"> </w:t>
      </w:r>
      <w:r w:rsidRPr="0019530A">
        <w:rPr>
          <w:rFonts w:asciiTheme="majorHAnsi" w:hAnsiTheme="majorHAnsi"/>
          <w:sz w:val="32"/>
          <w:szCs w:val="32"/>
        </w:rPr>
        <w:t>Requirement</w:t>
      </w:r>
      <w:r w:rsidR="001979A3">
        <w:rPr>
          <w:rFonts w:asciiTheme="majorHAnsi" w:hAnsiTheme="majorHAnsi"/>
          <w:sz w:val="32"/>
          <w:szCs w:val="32"/>
        </w:rPr>
        <w:t>s</w:t>
      </w:r>
      <w:r w:rsidRPr="0019530A">
        <w:rPr>
          <w:rFonts w:asciiTheme="majorHAnsi" w:hAnsiTheme="majorHAnsi"/>
          <w:sz w:val="32"/>
          <w:szCs w:val="32"/>
        </w:rPr>
        <w:t>:</w:t>
      </w:r>
    </w:p>
    <w:p w14:paraId="54AB7545" w14:textId="77777777" w:rsidR="00E828EB" w:rsidRPr="0019530A" w:rsidRDefault="00E828EB" w:rsidP="00E828EB">
      <w:pPr>
        <w:pStyle w:val="checkboxindent"/>
        <w:ind w:left="1080" w:firstLine="0"/>
        <w:rPr>
          <w:sz w:val="28"/>
          <w:szCs w:val="28"/>
        </w:rPr>
      </w:pPr>
    </w:p>
    <w:p w14:paraId="50BEB367" w14:textId="77777777" w:rsidR="00CC6C1A" w:rsidRPr="0019530A" w:rsidRDefault="00CC6C1A" w:rsidP="00E828EB">
      <w:pPr>
        <w:pStyle w:val="checkboxindent"/>
        <w:numPr>
          <w:ilvl w:val="2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19530A">
        <w:rPr>
          <w:rFonts w:ascii="Times New Roman" w:hAnsi="Times New Roman" w:cs="Times New Roman"/>
          <w:sz w:val="28"/>
          <w:szCs w:val="28"/>
        </w:rPr>
        <w:t>AI-generated study schedules based on syllabus and deadlines.</w:t>
      </w:r>
    </w:p>
    <w:p w14:paraId="3EF5605E" w14:textId="77777777" w:rsidR="00E828EB" w:rsidRPr="0019530A" w:rsidRDefault="00CC6C1A" w:rsidP="00E828EB">
      <w:pPr>
        <w:pStyle w:val="checkboxindent"/>
        <w:numPr>
          <w:ilvl w:val="2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9530A">
        <w:rPr>
          <w:rFonts w:ascii="Times New Roman" w:eastAsia="Times New Roman" w:hAnsi="Times New Roman" w:cs="Times New Roman"/>
          <w:sz w:val="28"/>
          <w:szCs w:val="28"/>
        </w:rPr>
        <w:t>Personalized learning recommendations based on user performance</w:t>
      </w:r>
      <w:r w:rsidR="009611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7EC9D7" w14:textId="77777777" w:rsidR="00CC6C1A" w:rsidRPr="0019530A" w:rsidRDefault="00CC6C1A" w:rsidP="00961199">
      <w:pPr>
        <w:pStyle w:val="checkboxindent"/>
        <w:ind w:left="1800"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29123930" w14:textId="77777777" w:rsidR="00CC6C1A" w:rsidRPr="0019530A" w:rsidRDefault="00CC6C1A" w:rsidP="00CC6C1A">
      <w:pPr>
        <w:pStyle w:val="checkboxindent"/>
        <w:ind w:left="1080" w:firstLine="0"/>
        <w:rPr>
          <w:rFonts w:asciiTheme="majorHAnsi" w:hAnsiTheme="majorHAnsi"/>
          <w:sz w:val="32"/>
          <w:szCs w:val="32"/>
        </w:rPr>
      </w:pPr>
    </w:p>
    <w:p w14:paraId="3B28B87C" w14:textId="77777777" w:rsidR="00CC6C1A" w:rsidRPr="0019530A" w:rsidRDefault="00CC6C1A" w:rsidP="00CC6C1A">
      <w:pPr>
        <w:pStyle w:val="checkboxindent"/>
        <w:numPr>
          <w:ilvl w:val="0"/>
          <w:numId w:val="18"/>
        </w:numPr>
        <w:rPr>
          <w:rFonts w:asciiTheme="majorHAnsi" w:hAnsiTheme="majorHAnsi"/>
          <w:sz w:val="28"/>
          <w:szCs w:val="28"/>
        </w:rPr>
      </w:pPr>
      <w:r w:rsidRPr="0019530A">
        <w:rPr>
          <w:rFonts w:asciiTheme="majorHAnsi" w:hAnsiTheme="majorHAnsi"/>
          <w:sz w:val="32"/>
          <w:szCs w:val="32"/>
        </w:rPr>
        <w:t xml:space="preserve">Constraints &amp; </w:t>
      </w:r>
      <w:r w:rsidR="00DE4A58" w:rsidRPr="0019530A">
        <w:rPr>
          <w:rFonts w:asciiTheme="majorHAnsi" w:hAnsiTheme="majorHAnsi"/>
          <w:sz w:val="32"/>
          <w:szCs w:val="32"/>
        </w:rPr>
        <w:t>Challenges:</w:t>
      </w:r>
      <w:r w:rsidRPr="0019530A">
        <w:rPr>
          <w:rFonts w:asciiTheme="majorHAnsi" w:hAnsiTheme="majorHAnsi"/>
          <w:sz w:val="28"/>
          <w:szCs w:val="28"/>
        </w:rPr>
        <w:t xml:space="preserve"> </w:t>
      </w:r>
    </w:p>
    <w:p w14:paraId="243A42EB" w14:textId="77777777" w:rsidR="00E828EB" w:rsidRPr="0019530A" w:rsidRDefault="00E828EB" w:rsidP="0096119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530A">
        <w:rPr>
          <w:rFonts w:ascii="Times New Roman" w:eastAsia="Times New Roman" w:hAnsi="Times New Roman" w:cs="Times New Roman"/>
          <w:sz w:val="28"/>
          <w:szCs w:val="28"/>
        </w:rPr>
        <w:t>Ensuring real-time updates and accurate recommendations.</w:t>
      </w:r>
    </w:p>
    <w:p w14:paraId="6A25EAFD" w14:textId="77777777" w:rsidR="00DE4A58" w:rsidRPr="0019530A" w:rsidRDefault="00E828EB" w:rsidP="00DE4A5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530A">
        <w:rPr>
          <w:rFonts w:ascii="Times New Roman" w:eastAsia="Times New Roman" w:hAnsi="Times New Roman" w:cs="Times New Roman"/>
          <w:sz w:val="28"/>
          <w:szCs w:val="28"/>
        </w:rPr>
        <w:t>Designing an intuitive and engaging UI for student usability.</w:t>
      </w:r>
    </w:p>
    <w:p w14:paraId="4BB4DFE6" w14:textId="77777777" w:rsidR="0019530A" w:rsidRDefault="0019530A" w:rsidP="00195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</w:rPr>
      </w:pPr>
    </w:p>
    <w:p w14:paraId="74FE5B49" w14:textId="77777777" w:rsidR="0019530A" w:rsidRDefault="0019530A" w:rsidP="00195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</w:rPr>
      </w:pPr>
    </w:p>
    <w:p w14:paraId="5D00EC77" w14:textId="77777777" w:rsidR="0019530A" w:rsidRDefault="0019530A" w:rsidP="00195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</w:rPr>
      </w:pPr>
    </w:p>
    <w:p w14:paraId="077C6F45" w14:textId="77777777" w:rsidR="00961199" w:rsidRDefault="00961199" w:rsidP="00195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</w:rPr>
      </w:pPr>
    </w:p>
    <w:p w14:paraId="4BC55BF8" w14:textId="77777777" w:rsidR="0019530A" w:rsidRDefault="0019530A" w:rsidP="00195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</w:rPr>
      </w:pPr>
    </w:p>
    <w:p w14:paraId="6D6611E2" w14:textId="77777777" w:rsidR="0019530A" w:rsidRDefault="0019530A" w:rsidP="00195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</w:rPr>
      </w:pPr>
    </w:p>
    <w:p w14:paraId="7FC8EE4E" w14:textId="77777777" w:rsidR="003C1101" w:rsidRDefault="003C1101" w:rsidP="00E828EB">
      <w:pPr>
        <w:pStyle w:val="Heading1"/>
      </w:pPr>
    </w:p>
    <w:p w14:paraId="5A6B130E" w14:textId="77777777" w:rsidR="00E828EB" w:rsidRPr="00AE387A" w:rsidRDefault="003C1101" w:rsidP="00E828EB">
      <w:pPr>
        <w:pStyle w:val="Heading1"/>
        <w:rPr>
          <w:sz w:val="36"/>
          <w:szCs w:val="36"/>
        </w:rPr>
      </w:pPr>
      <w:r w:rsidRPr="00AE387A">
        <w:rPr>
          <w:sz w:val="36"/>
          <w:szCs w:val="36"/>
        </w:rPr>
        <w:t>P</w:t>
      </w:r>
      <w:r w:rsidR="00E828EB" w:rsidRPr="00AE387A">
        <w:rPr>
          <w:sz w:val="36"/>
          <w:szCs w:val="36"/>
        </w:rPr>
        <w:t xml:space="preserve">hase - 3 : project Design  </w:t>
      </w:r>
    </w:p>
    <w:p w14:paraId="58C6EF81" w14:textId="77777777" w:rsidR="00E828EB" w:rsidRPr="00DE4A58" w:rsidRDefault="00E828EB" w:rsidP="00E828EB">
      <w:pPr>
        <w:rPr>
          <w:rFonts w:asciiTheme="majorHAnsi" w:hAnsiTheme="majorHAnsi"/>
          <w:sz w:val="24"/>
          <w:szCs w:val="24"/>
        </w:rPr>
      </w:pPr>
    </w:p>
    <w:p w14:paraId="62DF0586" w14:textId="77777777" w:rsidR="00E828EB" w:rsidRPr="00DE4A58" w:rsidRDefault="0043351E" w:rsidP="00E828EB">
      <w:pPr>
        <w:pStyle w:val="checkboxindent"/>
        <w:rPr>
          <w:rFonts w:asciiTheme="majorHAnsi" w:hAnsiTheme="majorHAnsi"/>
          <w:sz w:val="24"/>
          <w:szCs w:val="24"/>
        </w:rPr>
      </w:pPr>
      <w:sdt>
        <w:sdtPr>
          <w:rPr>
            <w:rFonts w:asciiTheme="majorHAnsi" w:hAnsiTheme="majorHAnsi"/>
            <w:sz w:val="24"/>
            <w:szCs w:val="24"/>
          </w:rPr>
          <w:id w:val="-156988194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28EB" w:rsidRPr="00DE4A58">
            <w:rPr>
              <w:rFonts w:ascii="Segoe UI Symbol" w:eastAsia="MS Gothic" w:hAnsi="Segoe UI Symbol" w:cs="Segoe UI Symbol"/>
              <w:sz w:val="24"/>
              <w:szCs w:val="24"/>
            </w:rPr>
            <w:t>☐</w:t>
          </w:r>
        </w:sdtContent>
      </w:sdt>
      <w:r w:rsidR="00E828EB" w:rsidRPr="00DE4A58">
        <w:rPr>
          <w:rFonts w:asciiTheme="majorHAnsi" w:hAnsiTheme="majorHAnsi"/>
          <w:sz w:val="24"/>
          <w:szCs w:val="24"/>
        </w:rPr>
        <w:tab/>
        <w:t>Ob</w:t>
      </w:r>
      <w:r w:rsidR="00DE4A58" w:rsidRPr="00DE4A58">
        <w:rPr>
          <w:rFonts w:asciiTheme="majorHAnsi" w:hAnsiTheme="majorHAnsi"/>
          <w:sz w:val="24"/>
          <w:szCs w:val="24"/>
        </w:rPr>
        <w:t>j</w:t>
      </w:r>
      <w:r w:rsidR="00E828EB" w:rsidRPr="00DE4A58">
        <w:rPr>
          <w:rFonts w:asciiTheme="majorHAnsi" w:hAnsiTheme="majorHAnsi"/>
          <w:sz w:val="24"/>
          <w:szCs w:val="24"/>
        </w:rPr>
        <w:t>ective :</w:t>
      </w:r>
    </w:p>
    <w:p w14:paraId="20E3C178" w14:textId="77777777" w:rsidR="0019530A" w:rsidRDefault="00E828EB" w:rsidP="00415A9D">
      <w:pPr>
        <w:pStyle w:val="checkboxindent"/>
        <w:rPr>
          <w:rFonts w:asciiTheme="majorHAnsi" w:hAnsiTheme="majorHAnsi"/>
          <w:sz w:val="22"/>
        </w:rPr>
      </w:pPr>
      <w:r w:rsidRPr="00DE4A58">
        <w:rPr>
          <w:rFonts w:asciiTheme="majorHAnsi" w:hAnsiTheme="majorHAnsi"/>
          <w:sz w:val="22"/>
        </w:rPr>
        <w:t xml:space="preserve">             </w:t>
      </w:r>
    </w:p>
    <w:p w14:paraId="5C81DFA0" w14:textId="77777777" w:rsidR="0019530A" w:rsidRDefault="0019530A" w:rsidP="00415A9D">
      <w:pPr>
        <w:pStyle w:val="checkboxindent"/>
        <w:rPr>
          <w:rFonts w:ascii="Times New Roman" w:hAnsi="Times New Roman" w:cs="Times New Roman"/>
          <w:sz w:val="22"/>
        </w:rPr>
      </w:pPr>
      <w:r>
        <w:rPr>
          <w:rFonts w:asciiTheme="majorHAnsi" w:hAnsiTheme="majorHAnsi"/>
          <w:sz w:val="22"/>
        </w:rPr>
        <w:t xml:space="preserve">         </w:t>
      </w:r>
      <w:r w:rsidR="00E828EB">
        <w:t xml:space="preserve">            </w:t>
      </w:r>
      <w:r w:rsidR="00E828EB" w:rsidRPr="00E828EB">
        <w:t xml:space="preserve"> </w:t>
      </w:r>
      <w:r w:rsidR="00E828EB" w:rsidRPr="00E828EB">
        <w:rPr>
          <w:rFonts w:ascii="Times New Roman" w:hAnsi="Times New Roman" w:cs="Times New Roman"/>
          <w:sz w:val="22"/>
        </w:rPr>
        <w:t>Develop the architecture a</w:t>
      </w:r>
      <w:r w:rsidR="00415A9D">
        <w:rPr>
          <w:rFonts w:ascii="Times New Roman" w:hAnsi="Times New Roman" w:cs="Times New Roman"/>
          <w:sz w:val="22"/>
        </w:rPr>
        <w:t>nd user flow of the application.</w:t>
      </w:r>
    </w:p>
    <w:p w14:paraId="7D6CDE74" w14:textId="77777777" w:rsidR="0019530A" w:rsidRDefault="0019530A" w:rsidP="00415A9D">
      <w:pPr>
        <w:pStyle w:val="checkboxindent"/>
        <w:rPr>
          <w:rFonts w:ascii="Times New Roman" w:hAnsi="Times New Roman" w:cs="Times New Roman"/>
          <w:sz w:val="22"/>
        </w:rPr>
      </w:pPr>
    </w:p>
    <w:p w14:paraId="549F0678" w14:textId="77777777" w:rsidR="00817585" w:rsidRPr="00817585" w:rsidRDefault="00817585" w:rsidP="00415A9D">
      <w:pPr>
        <w:pStyle w:val="checkboxindent"/>
        <w:rPr>
          <w:rFonts w:ascii="Times New Roman" w:eastAsia="Times New Roman" w:hAnsi="Times New Roman" w:cs="Times New Roman"/>
          <w:sz w:val="24"/>
          <w:szCs w:val="24"/>
        </w:rPr>
      </w:pPr>
      <w:r w:rsidRPr="0081758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29F8AC" wp14:editId="5035CAE8">
            <wp:extent cx="6292850" cy="1822450"/>
            <wp:effectExtent l="0" t="0" r="0" b="6350"/>
            <wp:docPr id="2" name="Picture 2" descr="C:\Users\DELL\Downloads\project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project desig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0D05" w14:textId="77777777" w:rsidR="00E828EB" w:rsidRPr="00DE4A58" w:rsidRDefault="00E828EB" w:rsidP="00415A9D">
      <w:pPr>
        <w:pStyle w:val="checkboxindent"/>
        <w:ind w:left="0" w:firstLine="0"/>
        <w:rPr>
          <w:rFonts w:asciiTheme="majorHAnsi" w:hAnsiTheme="majorHAnsi" w:cs="Times New Roman"/>
          <w:sz w:val="24"/>
          <w:szCs w:val="24"/>
        </w:rPr>
      </w:pPr>
    </w:p>
    <w:p w14:paraId="5CA87A71" w14:textId="77777777" w:rsidR="00E828EB" w:rsidRPr="00DE4A58" w:rsidRDefault="0043351E" w:rsidP="00E828EB">
      <w:pPr>
        <w:pStyle w:val="checkboxindent"/>
        <w:rPr>
          <w:rFonts w:asciiTheme="majorHAnsi" w:hAnsiTheme="majorHAnsi"/>
          <w:sz w:val="24"/>
          <w:szCs w:val="24"/>
        </w:rPr>
      </w:pPr>
      <w:sdt>
        <w:sdtPr>
          <w:rPr>
            <w:rFonts w:asciiTheme="majorHAnsi" w:hAnsiTheme="majorHAnsi"/>
            <w:sz w:val="24"/>
            <w:szCs w:val="24"/>
          </w:rPr>
          <w:id w:val="-1647918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828EB" w:rsidRPr="00DE4A58">
            <w:rPr>
              <w:rFonts w:ascii="Segoe UI Symbol" w:eastAsia="MS Gothic" w:hAnsi="Segoe UI Symbol" w:cs="Segoe UI Symbol"/>
              <w:sz w:val="24"/>
              <w:szCs w:val="24"/>
            </w:rPr>
            <w:t>☐</w:t>
          </w:r>
        </w:sdtContent>
      </w:sdt>
      <w:r w:rsidR="00E828EB" w:rsidRPr="00DE4A58">
        <w:rPr>
          <w:rFonts w:asciiTheme="majorHAnsi" w:hAnsiTheme="majorHAnsi"/>
          <w:sz w:val="24"/>
          <w:szCs w:val="24"/>
        </w:rPr>
        <w:tab/>
        <w:t>Key Point</w:t>
      </w:r>
      <w:r w:rsidR="00340784">
        <w:rPr>
          <w:rFonts w:asciiTheme="majorHAnsi" w:hAnsiTheme="majorHAnsi"/>
          <w:sz w:val="24"/>
          <w:szCs w:val="24"/>
        </w:rPr>
        <w:t>s</w:t>
      </w:r>
      <w:r w:rsidR="00E828EB" w:rsidRPr="00DE4A58">
        <w:rPr>
          <w:rFonts w:asciiTheme="majorHAnsi" w:hAnsiTheme="majorHAnsi"/>
          <w:sz w:val="24"/>
          <w:szCs w:val="24"/>
        </w:rPr>
        <w:t xml:space="preserve"> : </w:t>
      </w:r>
    </w:p>
    <w:p w14:paraId="466E242E" w14:textId="77777777" w:rsidR="00411F7B" w:rsidRPr="00DE4A58" w:rsidRDefault="00411F7B" w:rsidP="00E828EB">
      <w:pPr>
        <w:pStyle w:val="checkboxindent"/>
        <w:rPr>
          <w:rFonts w:asciiTheme="majorHAnsi" w:hAnsiTheme="majorHAnsi"/>
          <w:sz w:val="24"/>
          <w:szCs w:val="24"/>
        </w:rPr>
      </w:pPr>
    </w:p>
    <w:p w14:paraId="0A6EDE78" w14:textId="77777777" w:rsidR="00E828EB" w:rsidRPr="00DE4A58" w:rsidRDefault="00E828EB" w:rsidP="00411F7B">
      <w:pPr>
        <w:pStyle w:val="checkboxindent"/>
        <w:numPr>
          <w:ilvl w:val="1"/>
          <w:numId w:val="30"/>
        </w:numPr>
        <w:rPr>
          <w:rFonts w:asciiTheme="majorHAnsi" w:hAnsiTheme="majorHAnsi"/>
          <w:sz w:val="24"/>
          <w:szCs w:val="24"/>
        </w:rPr>
      </w:pPr>
      <w:r w:rsidRPr="00DE4A58">
        <w:rPr>
          <w:rFonts w:asciiTheme="majorHAnsi" w:hAnsiTheme="majorHAnsi"/>
          <w:sz w:val="24"/>
          <w:szCs w:val="24"/>
        </w:rPr>
        <w:t xml:space="preserve">System </w:t>
      </w:r>
      <w:r w:rsidR="00131828" w:rsidRPr="00DE4A58">
        <w:rPr>
          <w:rFonts w:asciiTheme="majorHAnsi" w:hAnsiTheme="majorHAnsi"/>
          <w:sz w:val="24"/>
          <w:szCs w:val="24"/>
        </w:rPr>
        <w:t>Architecture :</w:t>
      </w:r>
    </w:p>
    <w:p w14:paraId="5A594855" w14:textId="77777777" w:rsidR="00411F7B" w:rsidRDefault="00411F7B" w:rsidP="00411F7B">
      <w:pPr>
        <w:pStyle w:val="checkboxindent"/>
        <w:ind w:left="0" w:firstLine="0"/>
      </w:pPr>
    </w:p>
    <w:p w14:paraId="2E38BB33" w14:textId="77777777" w:rsidR="00411F7B" w:rsidRPr="0019530A" w:rsidRDefault="00411F7B" w:rsidP="00411F7B">
      <w:pPr>
        <w:pStyle w:val="checkboxindent"/>
        <w:numPr>
          <w:ilvl w:val="2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9530A">
        <w:rPr>
          <w:rFonts w:ascii="Times New Roman" w:eastAsia="Times New Roman" w:hAnsi="Times New Roman" w:cs="Times New Roman"/>
          <w:sz w:val="24"/>
          <w:szCs w:val="24"/>
        </w:rPr>
        <w:t>User enters study-related query via UI.</w:t>
      </w:r>
    </w:p>
    <w:p w14:paraId="51725098" w14:textId="77777777" w:rsidR="00411F7B" w:rsidRPr="0019530A" w:rsidRDefault="00411F7B" w:rsidP="00411F7B">
      <w:pPr>
        <w:pStyle w:val="checkboxindent"/>
        <w:numPr>
          <w:ilvl w:val="2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9530A">
        <w:rPr>
          <w:rFonts w:ascii="Times New Roman" w:eastAsia="Times New Roman" w:hAnsi="Times New Roman" w:cs="Times New Roman"/>
          <w:sz w:val="24"/>
          <w:szCs w:val="24"/>
        </w:rPr>
        <w:t>Query is processed using Google Gemini API.</w:t>
      </w:r>
    </w:p>
    <w:p w14:paraId="298AB27C" w14:textId="77777777" w:rsidR="00411F7B" w:rsidRPr="0019530A" w:rsidRDefault="00411F7B" w:rsidP="00411F7B">
      <w:pPr>
        <w:pStyle w:val="checkboxindent"/>
        <w:numPr>
          <w:ilvl w:val="2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9530A">
        <w:rPr>
          <w:rFonts w:ascii="Times New Roman" w:eastAsia="Times New Roman" w:hAnsi="Times New Roman" w:cs="Times New Roman"/>
          <w:sz w:val="24"/>
          <w:szCs w:val="24"/>
        </w:rPr>
        <w:t>AI model fetches and processes data.</w:t>
      </w:r>
    </w:p>
    <w:p w14:paraId="48EDFBAA" w14:textId="77777777" w:rsidR="00411F7B" w:rsidRPr="0019530A" w:rsidRDefault="00411F7B" w:rsidP="00411F7B">
      <w:pPr>
        <w:pStyle w:val="checkboxindent"/>
        <w:numPr>
          <w:ilvl w:val="2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9530A">
        <w:rPr>
          <w:rFonts w:ascii="Times New Roman" w:eastAsia="Times New Roman" w:hAnsi="Times New Roman" w:cs="Times New Roman"/>
          <w:sz w:val="24"/>
          <w:szCs w:val="24"/>
        </w:rPr>
        <w:t>The frontend displays customized study schedules and learning insights.</w:t>
      </w:r>
    </w:p>
    <w:p w14:paraId="6CDC8092" w14:textId="77777777" w:rsidR="00E828EB" w:rsidRPr="0019530A" w:rsidRDefault="00E828EB" w:rsidP="00E828EB">
      <w:pPr>
        <w:pStyle w:val="checkboxindent"/>
        <w:ind w:left="1080" w:firstLine="0"/>
        <w:rPr>
          <w:sz w:val="24"/>
          <w:szCs w:val="24"/>
        </w:rPr>
      </w:pPr>
    </w:p>
    <w:p w14:paraId="623D5CBE" w14:textId="77777777" w:rsidR="00E828EB" w:rsidRPr="0019530A" w:rsidRDefault="00131828" w:rsidP="00411F7B">
      <w:pPr>
        <w:pStyle w:val="checkboxindent"/>
        <w:numPr>
          <w:ilvl w:val="1"/>
          <w:numId w:val="30"/>
        </w:numPr>
        <w:rPr>
          <w:sz w:val="24"/>
          <w:szCs w:val="24"/>
        </w:rPr>
      </w:pPr>
      <w:r w:rsidRPr="0019530A">
        <w:rPr>
          <w:sz w:val="24"/>
          <w:szCs w:val="24"/>
        </w:rPr>
        <w:t>UserFlow :</w:t>
      </w:r>
    </w:p>
    <w:p w14:paraId="671BE107" w14:textId="77777777" w:rsidR="00411F7B" w:rsidRPr="0019530A" w:rsidRDefault="00411F7B" w:rsidP="00411F7B">
      <w:pPr>
        <w:pStyle w:val="checkboxindent"/>
        <w:ind w:left="1440" w:firstLine="0"/>
        <w:rPr>
          <w:sz w:val="24"/>
          <w:szCs w:val="24"/>
        </w:rPr>
      </w:pPr>
    </w:p>
    <w:p w14:paraId="3394BAFC" w14:textId="77777777" w:rsidR="00411F7B" w:rsidRPr="0019530A" w:rsidRDefault="00411F7B" w:rsidP="00411F7B">
      <w:pPr>
        <w:pStyle w:val="checkboxindent"/>
        <w:numPr>
          <w:ilvl w:val="2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9530A">
        <w:rPr>
          <w:sz w:val="24"/>
          <w:szCs w:val="24"/>
        </w:rPr>
        <w:t xml:space="preserve">Step 1 : </w:t>
      </w:r>
      <w:r w:rsidRPr="0019530A">
        <w:rPr>
          <w:rFonts w:ascii="Times New Roman" w:eastAsia="Times New Roman" w:hAnsi="Times New Roman" w:cs="Times New Roman"/>
          <w:sz w:val="24"/>
          <w:szCs w:val="24"/>
        </w:rPr>
        <w:t>User inputs subjects, syllabus, and deadlines.</w:t>
      </w:r>
    </w:p>
    <w:p w14:paraId="6BD62F89" w14:textId="77777777" w:rsidR="00411F7B" w:rsidRDefault="00411F7B" w:rsidP="00411F7B">
      <w:pPr>
        <w:pStyle w:val="checkboxindent"/>
        <w:numPr>
          <w:ilvl w:val="2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BF151A">
        <w:rPr>
          <w:rFonts w:eastAsia="Times New Roman" w:cs="Times New Roman"/>
          <w:sz w:val="24"/>
          <w:szCs w:val="24"/>
        </w:rPr>
        <w:t>Step 2</w:t>
      </w:r>
      <w:r w:rsidRPr="0019530A">
        <w:rPr>
          <w:rFonts w:ascii="Times New Roman" w:eastAsia="Times New Roman" w:hAnsi="Times New Roman" w:cs="Times New Roman"/>
          <w:sz w:val="24"/>
          <w:szCs w:val="24"/>
        </w:rPr>
        <w:t xml:space="preserve"> : AI generates a personalized study plan.</w:t>
      </w:r>
    </w:p>
    <w:p w14:paraId="12EA7A62" w14:textId="77777777" w:rsidR="00BF151A" w:rsidRPr="0019530A" w:rsidRDefault="00BF151A" w:rsidP="00411F7B">
      <w:pPr>
        <w:pStyle w:val="checkboxindent"/>
        <w:numPr>
          <w:ilvl w:val="2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BF151A">
        <w:rPr>
          <w:rFonts w:eastAsia="Times New Roman" w:cs="Times New Roman"/>
          <w:sz w:val="24"/>
          <w:szCs w:val="24"/>
        </w:rPr>
        <w:t>Step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 It initially gives a generalized approach .</w:t>
      </w:r>
    </w:p>
    <w:p w14:paraId="4865AC63" w14:textId="77777777" w:rsidR="00411F7B" w:rsidRPr="0019530A" w:rsidRDefault="00BF151A" w:rsidP="00411F7B">
      <w:pPr>
        <w:pStyle w:val="checkboxindent"/>
        <w:numPr>
          <w:ilvl w:val="2"/>
          <w:numId w:val="30"/>
        </w:numPr>
        <w:rPr>
          <w:sz w:val="24"/>
          <w:szCs w:val="24"/>
        </w:rPr>
      </w:pPr>
      <w:r w:rsidRPr="00BF151A">
        <w:rPr>
          <w:rFonts w:eastAsia="Times New Roman" w:cs="Times New Roman"/>
          <w:sz w:val="24"/>
          <w:szCs w:val="24"/>
        </w:rPr>
        <w:t>Step 4</w:t>
      </w:r>
      <w:r w:rsidR="00961199" w:rsidRPr="00BF151A">
        <w:rPr>
          <w:rFonts w:eastAsia="Times New Roman" w:cs="Times New Roman"/>
          <w:sz w:val="24"/>
          <w:szCs w:val="24"/>
        </w:rPr>
        <w:t xml:space="preserve"> :</w:t>
      </w:r>
      <w:r w:rsidR="00961199">
        <w:rPr>
          <w:rFonts w:ascii="Times New Roman" w:eastAsia="Times New Roman" w:hAnsi="Times New Roman" w:cs="Times New Roman"/>
          <w:sz w:val="24"/>
          <w:szCs w:val="24"/>
        </w:rPr>
        <w:t xml:space="preserve"> Website</w:t>
      </w:r>
      <w:r w:rsidR="00411F7B" w:rsidRPr="0019530A">
        <w:rPr>
          <w:rFonts w:ascii="Times New Roman" w:eastAsia="Times New Roman" w:hAnsi="Times New Roman" w:cs="Times New Roman"/>
          <w:sz w:val="24"/>
          <w:szCs w:val="24"/>
        </w:rPr>
        <w:t xml:space="preserve"> displays the sch</w:t>
      </w:r>
      <w:r w:rsidR="00961199">
        <w:rPr>
          <w:rFonts w:ascii="Times New Roman" w:eastAsia="Times New Roman" w:hAnsi="Times New Roman" w:cs="Times New Roman"/>
          <w:sz w:val="24"/>
          <w:szCs w:val="24"/>
        </w:rPr>
        <w:t xml:space="preserve">edule , </w:t>
      </w:r>
      <w:r>
        <w:rPr>
          <w:rFonts w:ascii="Times New Roman" w:eastAsia="Times New Roman" w:hAnsi="Times New Roman" w:cs="Times New Roman"/>
          <w:sz w:val="24"/>
          <w:szCs w:val="24"/>
        </w:rPr>
        <w:t>subject-wise breakdown , revision strategies and additional tips.</w:t>
      </w:r>
    </w:p>
    <w:p w14:paraId="7F9320F0" w14:textId="77777777" w:rsidR="00411F7B" w:rsidRPr="0019530A" w:rsidRDefault="00411F7B" w:rsidP="00411F7B">
      <w:pPr>
        <w:pStyle w:val="checkboxindent"/>
        <w:ind w:left="2160" w:firstLine="0"/>
        <w:rPr>
          <w:sz w:val="24"/>
          <w:szCs w:val="24"/>
        </w:rPr>
      </w:pPr>
      <w:r w:rsidRPr="0019530A"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</w:p>
    <w:p w14:paraId="4A638242" w14:textId="77777777" w:rsidR="00411F7B" w:rsidRPr="0019530A" w:rsidRDefault="00411F7B" w:rsidP="00411F7B">
      <w:pPr>
        <w:pStyle w:val="checkboxindent"/>
        <w:numPr>
          <w:ilvl w:val="1"/>
          <w:numId w:val="30"/>
        </w:numPr>
        <w:rPr>
          <w:sz w:val="24"/>
          <w:szCs w:val="24"/>
        </w:rPr>
      </w:pPr>
      <w:r w:rsidRPr="0019530A">
        <w:rPr>
          <w:sz w:val="24"/>
          <w:szCs w:val="24"/>
        </w:rPr>
        <w:t xml:space="preserve">UI / UX </w:t>
      </w:r>
      <w:r w:rsidR="00131828" w:rsidRPr="0019530A">
        <w:rPr>
          <w:sz w:val="24"/>
          <w:szCs w:val="24"/>
        </w:rPr>
        <w:t>Consideration:</w:t>
      </w:r>
    </w:p>
    <w:p w14:paraId="66890D8B" w14:textId="77777777" w:rsidR="00411F7B" w:rsidRPr="0019530A" w:rsidRDefault="00411F7B" w:rsidP="00411F7B">
      <w:pPr>
        <w:pStyle w:val="checkboxindent"/>
        <w:ind w:left="1440" w:firstLine="0"/>
        <w:rPr>
          <w:sz w:val="24"/>
          <w:szCs w:val="24"/>
        </w:rPr>
      </w:pPr>
    </w:p>
    <w:p w14:paraId="32D97918" w14:textId="77777777" w:rsidR="00411F7B" w:rsidRPr="0019530A" w:rsidRDefault="00411F7B" w:rsidP="00411F7B">
      <w:pPr>
        <w:pStyle w:val="checkboxindent"/>
        <w:numPr>
          <w:ilvl w:val="2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19530A">
        <w:rPr>
          <w:rFonts w:ascii="Times New Roman" w:hAnsi="Times New Roman" w:cs="Times New Roman"/>
          <w:sz w:val="24"/>
          <w:szCs w:val="24"/>
        </w:rPr>
        <w:t xml:space="preserve">Minimalist, user-friendly interface with easy </w:t>
      </w:r>
      <w:r w:rsidR="00131828" w:rsidRPr="0019530A">
        <w:rPr>
          <w:rFonts w:ascii="Times New Roman" w:hAnsi="Times New Roman" w:cs="Times New Roman"/>
          <w:sz w:val="24"/>
          <w:szCs w:val="24"/>
        </w:rPr>
        <w:t>navigation.</w:t>
      </w:r>
    </w:p>
    <w:p w14:paraId="5C076143" w14:textId="77777777" w:rsidR="00411F7B" w:rsidRPr="0019530A" w:rsidRDefault="00411F7B" w:rsidP="00411F7B">
      <w:pPr>
        <w:pStyle w:val="checkboxindent"/>
        <w:numPr>
          <w:ilvl w:val="2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19530A">
        <w:rPr>
          <w:rFonts w:ascii="Times New Roman" w:eastAsia="Times New Roman" w:hAnsi="Times New Roman" w:cs="Times New Roman"/>
          <w:sz w:val="24"/>
          <w:szCs w:val="24"/>
        </w:rPr>
        <w:t xml:space="preserve">Dark &amp; light mode for better user experience.        </w:t>
      </w:r>
    </w:p>
    <w:p w14:paraId="222B357D" w14:textId="77777777" w:rsidR="00411F7B" w:rsidRPr="0019530A" w:rsidRDefault="00411F7B" w:rsidP="00411F7B">
      <w:pPr>
        <w:pStyle w:val="checkboxindent"/>
        <w:numPr>
          <w:ilvl w:val="2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19530A">
        <w:rPr>
          <w:rFonts w:ascii="Times New Roman" w:eastAsia="Times New Roman" w:hAnsi="Times New Roman" w:cs="Times New Roman"/>
          <w:sz w:val="24"/>
          <w:szCs w:val="24"/>
        </w:rPr>
        <w:t>Interactive progress tracking dashboard.</w:t>
      </w:r>
    </w:p>
    <w:p w14:paraId="6EAFB055" w14:textId="77777777" w:rsidR="00411F7B" w:rsidRPr="0019530A" w:rsidRDefault="00411F7B" w:rsidP="00411F7B">
      <w:pPr>
        <w:pStyle w:val="checkboxindent"/>
        <w:ind w:left="1440" w:firstLine="0"/>
        <w:rPr>
          <w:sz w:val="24"/>
          <w:szCs w:val="24"/>
        </w:rPr>
      </w:pPr>
    </w:p>
    <w:p w14:paraId="650CA85C" w14:textId="77777777" w:rsidR="00411F7B" w:rsidRDefault="00411F7B" w:rsidP="00411F7B">
      <w:pPr>
        <w:pStyle w:val="checkboxindent"/>
        <w:ind w:left="0" w:firstLine="0"/>
      </w:pPr>
    </w:p>
    <w:p w14:paraId="31A3B873" w14:textId="77777777" w:rsidR="003C1101" w:rsidRDefault="003C1101" w:rsidP="00411F7B">
      <w:pPr>
        <w:pStyle w:val="checkboxindent"/>
        <w:ind w:left="0" w:firstLine="0"/>
      </w:pPr>
    </w:p>
    <w:p w14:paraId="70E7E43F" w14:textId="77777777" w:rsidR="00E828EB" w:rsidRDefault="00E828EB" w:rsidP="0019530A">
      <w:pPr>
        <w:pStyle w:val="checkboxindent"/>
        <w:ind w:left="0" w:firstLine="0"/>
      </w:pPr>
    </w:p>
    <w:p w14:paraId="0B2C483D" w14:textId="77777777" w:rsidR="007A7A01" w:rsidRPr="003C1101" w:rsidRDefault="007A7A01" w:rsidP="003C1101">
      <w:pPr>
        <w:pStyle w:val="Heading2"/>
        <w:rPr>
          <w:sz w:val="28"/>
          <w:szCs w:val="28"/>
        </w:rPr>
      </w:pPr>
      <w:r w:rsidRPr="007A7A01">
        <w:rPr>
          <w:rStyle w:val="Strong"/>
          <w:b w:val="0"/>
          <w:bCs w:val="0"/>
          <w:sz w:val="28"/>
          <w:szCs w:val="28"/>
        </w:rPr>
        <w:lastRenderedPageBreak/>
        <w:t>Phase-4: Project Planning (Agile Methodologies)</w:t>
      </w:r>
    </w:p>
    <w:p w14:paraId="3CDC0FAC" w14:textId="77777777" w:rsidR="007A7A01" w:rsidRPr="007A7A01" w:rsidRDefault="007A7A01" w:rsidP="007A7A01">
      <w:pPr>
        <w:rPr>
          <w:sz w:val="24"/>
          <w:szCs w:val="24"/>
        </w:rPr>
      </w:pPr>
      <w:r w:rsidRPr="007A7A01">
        <w:rPr>
          <w:rStyle w:val="Strong"/>
          <w:b w:val="0"/>
          <w:bCs w:val="0"/>
          <w:sz w:val="24"/>
          <w:szCs w:val="24"/>
        </w:rPr>
        <w:t>Objective:</w:t>
      </w:r>
    </w:p>
    <w:p w14:paraId="61520636" w14:textId="77777777" w:rsidR="007A7A01" w:rsidRDefault="007A7A01" w:rsidP="007A7A01">
      <w:pPr>
        <w:pStyle w:val="NormalWeb"/>
        <w:rPr>
          <w:sz w:val="22"/>
          <w:szCs w:val="22"/>
        </w:rPr>
      </w:pPr>
      <w:r w:rsidRPr="007A7A01">
        <w:rPr>
          <w:sz w:val="22"/>
          <w:szCs w:val="22"/>
        </w:rPr>
        <w:t>Break down development tasks for efficient completion.</w:t>
      </w:r>
    </w:p>
    <w:tbl>
      <w:tblPr>
        <w:tblStyle w:val="TableGrid"/>
        <w:tblW w:w="10620" w:type="dxa"/>
        <w:tblInd w:w="-275" w:type="dxa"/>
        <w:tblLook w:val="04A0" w:firstRow="1" w:lastRow="0" w:firstColumn="1" w:lastColumn="0" w:noHBand="0" w:noVBand="1"/>
      </w:tblPr>
      <w:tblGrid>
        <w:gridCol w:w="1026"/>
        <w:gridCol w:w="1632"/>
        <w:gridCol w:w="1013"/>
        <w:gridCol w:w="1131"/>
        <w:gridCol w:w="1159"/>
        <w:gridCol w:w="1359"/>
        <w:gridCol w:w="1691"/>
        <w:gridCol w:w="1609"/>
      </w:tblGrid>
      <w:tr w:rsidR="007A7A01" w14:paraId="79D5195F" w14:textId="77777777" w:rsidTr="007A7A01">
        <w:tc>
          <w:tcPr>
            <w:tcW w:w="1026" w:type="dxa"/>
            <w:vAlign w:val="center"/>
          </w:tcPr>
          <w:p w14:paraId="22C51F75" w14:textId="77777777" w:rsidR="007A7A01" w:rsidRDefault="007A7A01" w:rsidP="007A7A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632" w:type="dxa"/>
            <w:vAlign w:val="center"/>
          </w:tcPr>
          <w:p w14:paraId="7F549D2C" w14:textId="77777777" w:rsidR="007A7A01" w:rsidRDefault="007A7A01" w:rsidP="007A7A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</w:p>
        </w:tc>
        <w:tc>
          <w:tcPr>
            <w:tcW w:w="1013" w:type="dxa"/>
            <w:vAlign w:val="center"/>
          </w:tcPr>
          <w:p w14:paraId="6C1EA0BC" w14:textId="77777777" w:rsidR="007A7A01" w:rsidRDefault="007A7A01" w:rsidP="007A7A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1131" w:type="dxa"/>
            <w:vAlign w:val="center"/>
          </w:tcPr>
          <w:p w14:paraId="6E0940F5" w14:textId="77777777" w:rsidR="007A7A01" w:rsidRDefault="007A7A01" w:rsidP="007A7A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159" w:type="dxa"/>
            <w:vAlign w:val="center"/>
          </w:tcPr>
          <w:p w14:paraId="740DF029" w14:textId="77777777" w:rsidR="007A7A01" w:rsidRDefault="007A7A01" w:rsidP="007A7A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Deadline</w:t>
            </w:r>
          </w:p>
        </w:tc>
        <w:tc>
          <w:tcPr>
            <w:tcW w:w="1359" w:type="dxa"/>
            <w:vAlign w:val="center"/>
          </w:tcPr>
          <w:p w14:paraId="55C34A28" w14:textId="77777777" w:rsidR="007A7A01" w:rsidRDefault="007A7A01" w:rsidP="007A7A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1691" w:type="dxa"/>
            <w:vAlign w:val="center"/>
          </w:tcPr>
          <w:p w14:paraId="4000C4B6" w14:textId="77777777" w:rsidR="007A7A01" w:rsidRDefault="007A7A01" w:rsidP="007A7A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Dependencies</w:t>
            </w:r>
          </w:p>
        </w:tc>
        <w:tc>
          <w:tcPr>
            <w:tcW w:w="1609" w:type="dxa"/>
            <w:vAlign w:val="center"/>
          </w:tcPr>
          <w:p w14:paraId="78874E55" w14:textId="77777777" w:rsidR="007A7A01" w:rsidRDefault="007A7A01" w:rsidP="007A7A0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Outcome</w:t>
            </w:r>
          </w:p>
        </w:tc>
      </w:tr>
      <w:tr w:rsidR="007A7A01" w14:paraId="51C460E7" w14:textId="77777777" w:rsidTr="007A7A01">
        <w:tc>
          <w:tcPr>
            <w:tcW w:w="1026" w:type="dxa"/>
            <w:vAlign w:val="center"/>
          </w:tcPr>
          <w:p w14:paraId="7F3B5382" w14:textId="77777777" w:rsidR="007A7A01" w:rsidRDefault="007A7A01" w:rsidP="007A7A01">
            <w:r>
              <w:t>Sprint 1</w:t>
            </w:r>
          </w:p>
        </w:tc>
        <w:tc>
          <w:tcPr>
            <w:tcW w:w="1632" w:type="dxa"/>
            <w:vAlign w:val="center"/>
          </w:tcPr>
          <w:p w14:paraId="21FFA820" w14:textId="77777777" w:rsidR="007A7A01" w:rsidRDefault="007A7A01" w:rsidP="007A7A01">
            <w:r>
              <w:t>Environment Setup &amp; API Integration</w:t>
            </w:r>
          </w:p>
        </w:tc>
        <w:tc>
          <w:tcPr>
            <w:tcW w:w="1013" w:type="dxa"/>
            <w:vAlign w:val="center"/>
          </w:tcPr>
          <w:p w14:paraId="67E19DE0" w14:textId="77777777" w:rsidR="007A7A01" w:rsidRDefault="007A7A01" w:rsidP="007A7A01">
            <w:r w:rsidRPr="007A7A01">
              <w:rPr>
                <w:rFonts w:ascii="Segoe UI Symbol" w:hAnsi="Segoe UI Symbol" w:cs="Segoe UI Symbol"/>
                <w:color w:val="FF0000"/>
              </w:rPr>
              <w:t>🔴</w:t>
            </w:r>
            <w:r>
              <w:t xml:space="preserve"> High</w:t>
            </w:r>
          </w:p>
        </w:tc>
        <w:tc>
          <w:tcPr>
            <w:tcW w:w="1131" w:type="dxa"/>
            <w:vAlign w:val="center"/>
          </w:tcPr>
          <w:p w14:paraId="55729ACD" w14:textId="77777777" w:rsidR="007A7A01" w:rsidRDefault="007A7A01" w:rsidP="007A7A01">
            <w:r>
              <w:t>6 hours</w:t>
            </w:r>
          </w:p>
        </w:tc>
        <w:tc>
          <w:tcPr>
            <w:tcW w:w="1159" w:type="dxa"/>
            <w:vAlign w:val="center"/>
          </w:tcPr>
          <w:p w14:paraId="28A9910D" w14:textId="77777777" w:rsidR="007A7A01" w:rsidRDefault="007A7A01" w:rsidP="007A7A01">
            <w:r>
              <w:t>End of Day 1</w:t>
            </w:r>
          </w:p>
        </w:tc>
        <w:tc>
          <w:tcPr>
            <w:tcW w:w="1359" w:type="dxa"/>
            <w:vAlign w:val="center"/>
          </w:tcPr>
          <w:p w14:paraId="0C2E6CC1" w14:textId="77777777" w:rsidR="007A7A01" w:rsidRDefault="00131828" w:rsidP="00131828">
            <w:r>
              <w:t>Sushmitha</w:t>
            </w:r>
          </w:p>
          <w:p w14:paraId="6C0ED119" w14:textId="77777777" w:rsidR="00131828" w:rsidRDefault="00131828" w:rsidP="00131828">
            <w:r>
              <w:t>&amp; D.Poojitha</w:t>
            </w:r>
          </w:p>
        </w:tc>
        <w:tc>
          <w:tcPr>
            <w:tcW w:w="1691" w:type="dxa"/>
            <w:vAlign w:val="center"/>
          </w:tcPr>
          <w:p w14:paraId="0F7893A3" w14:textId="77777777" w:rsidR="007A7A01" w:rsidRDefault="007A7A01" w:rsidP="007A7A01">
            <w:r>
              <w:t>Google API Key, Python, Streamlit setup</w:t>
            </w:r>
          </w:p>
        </w:tc>
        <w:tc>
          <w:tcPr>
            <w:tcW w:w="1609" w:type="dxa"/>
            <w:vAlign w:val="center"/>
          </w:tcPr>
          <w:p w14:paraId="1FC488E4" w14:textId="77777777" w:rsidR="007A7A01" w:rsidRDefault="007A7A01" w:rsidP="007A7A01">
            <w:r>
              <w:t>API connection established &amp; working</w:t>
            </w:r>
          </w:p>
        </w:tc>
      </w:tr>
      <w:tr w:rsidR="007A7A01" w14:paraId="099E1425" w14:textId="77777777" w:rsidTr="007A7A01">
        <w:tc>
          <w:tcPr>
            <w:tcW w:w="1026" w:type="dxa"/>
            <w:vAlign w:val="center"/>
          </w:tcPr>
          <w:p w14:paraId="75C66218" w14:textId="77777777" w:rsidR="007A7A01" w:rsidRDefault="007A7A01" w:rsidP="007A7A01">
            <w:r>
              <w:t>Sprint 1</w:t>
            </w:r>
          </w:p>
        </w:tc>
        <w:tc>
          <w:tcPr>
            <w:tcW w:w="1632" w:type="dxa"/>
            <w:vAlign w:val="center"/>
          </w:tcPr>
          <w:p w14:paraId="56AE2D4D" w14:textId="77777777" w:rsidR="007A7A01" w:rsidRDefault="007A7A01" w:rsidP="007A7A01">
            <w:r>
              <w:t>Frontend UI Development</w:t>
            </w:r>
          </w:p>
        </w:tc>
        <w:tc>
          <w:tcPr>
            <w:tcW w:w="1013" w:type="dxa"/>
            <w:vAlign w:val="center"/>
          </w:tcPr>
          <w:p w14:paraId="730CC31A" w14:textId="77777777" w:rsidR="007A7A01" w:rsidRDefault="00817585" w:rsidP="007A7A01">
            <w:r w:rsidRPr="00817585">
              <w:rPr>
                <w:rFonts w:ascii="Segoe UI Symbol" w:hAnsi="Segoe UI Symbol" w:cs="Segoe UI Symbol"/>
                <w:color w:val="FFC000"/>
              </w:rPr>
              <w:t>🔴</w:t>
            </w:r>
            <w:r w:rsidRPr="00817585">
              <w:rPr>
                <w:color w:val="FFC000"/>
              </w:rPr>
              <w:t xml:space="preserve"> </w:t>
            </w:r>
            <w:r w:rsidR="007A7A01">
              <w:t>Medium</w:t>
            </w:r>
          </w:p>
        </w:tc>
        <w:tc>
          <w:tcPr>
            <w:tcW w:w="1131" w:type="dxa"/>
            <w:vAlign w:val="center"/>
          </w:tcPr>
          <w:p w14:paraId="4BA5BE5F" w14:textId="77777777" w:rsidR="007A7A01" w:rsidRDefault="007A7A01" w:rsidP="007A7A01">
            <w:r>
              <w:t>2 hours</w:t>
            </w:r>
          </w:p>
        </w:tc>
        <w:tc>
          <w:tcPr>
            <w:tcW w:w="1159" w:type="dxa"/>
            <w:vAlign w:val="center"/>
          </w:tcPr>
          <w:p w14:paraId="30851B27" w14:textId="77777777" w:rsidR="007A7A01" w:rsidRDefault="007A7A01" w:rsidP="007A7A01">
            <w:r>
              <w:t>End of Day 1</w:t>
            </w:r>
          </w:p>
        </w:tc>
        <w:tc>
          <w:tcPr>
            <w:tcW w:w="1359" w:type="dxa"/>
            <w:vAlign w:val="center"/>
          </w:tcPr>
          <w:p w14:paraId="7D6F7C6F" w14:textId="77777777" w:rsidR="007A7A01" w:rsidRDefault="00131828" w:rsidP="007A7A01">
            <w:r>
              <w:t>Sreeja</w:t>
            </w:r>
          </w:p>
        </w:tc>
        <w:tc>
          <w:tcPr>
            <w:tcW w:w="1691" w:type="dxa"/>
            <w:vAlign w:val="center"/>
          </w:tcPr>
          <w:p w14:paraId="3905A34A" w14:textId="77777777" w:rsidR="007A7A01" w:rsidRDefault="007A7A01" w:rsidP="007A7A01">
            <w:r>
              <w:t>API response format finalized</w:t>
            </w:r>
          </w:p>
        </w:tc>
        <w:tc>
          <w:tcPr>
            <w:tcW w:w="1609" w:type="dxa"/>
            <w:vAlign w:val="center"/>
          </w:tcPr>
          <w:p w14:paraId="28561631" w14:textId="77777777" w:rsidR="007A7A01" w:rsidRDefault="007A7A01" w:rsidP="007A7A01">
            <w:r>
              <w:t>Basic UI with input fields</w:t>
            </w:r>
          </w:p>
        </w:tc>
      </w:tr>
      <w:tr w:rsidR="007A7A01" w14:paraId="2F96D548" w14:textId="77777777" w:rsidTr="007A7A01">
        <w:tc>
          <w:tcPr>
            <w:tcW w:w="1026" w:type="dxa"/>
            <w:vAlign w:val="center"/>
          </w:tcPr>
          <w:p w14:paraId="107787B7" w14:textId="77777777" w:rsidR="007A7A01" w:rsidRDefault="007A7A01" w:rsidP="007A7A01">
            <w:r>
              <w:t>Sprint 2</w:t>
            </w:r>
          </w:p>
        </w:tc>
        <w:tc>
          <w:tcPr>
            <w:tcW w:w="1632" w:type="dxa"/>
            <w:vAlign w:val="center"/>
          </w:tcPr>
          <w:p w14:paraId="549E3AC4" w14:textId="77777777" w:rsidR="007A7A01" w:rsidRDefault="007A7A01" w:rsidP="007A7A01">
            <w:r>
              <w:t>Study Plan Generation</w:t>
            </w:r>
          </w:p>
        </w:tc>
        <w:tc>
          <w:tcPr>
            <w:tcW w:w="1013" w:type="dxa"/>
            <w:vAlign w:val="center"/>
          </w:tcPr>
          <w:p w14:paraId="55414F63" w14:textId="77777777" w:rsidR="007A7A01" w:rsidRDefault="007A7A01" w:rsidP="007A7A01">
            <w:r w:rsidRPr="007A7A01">
              <w:rPr>
                <w:rFonts w:ascii="Segoe UI Symbol" w:hAnsi="Segoe UI Symbol" w:cs="Segoe UI Symbol"/>
                <w:color w:val="FF0000"/>
              </w:rPr>
              <w:t>🔴</w:t>
            </w:r>
            <w:r>
              <w:t xml:space="preserve"> High</w:t>
            </w:r>
          </w:p>
        </w:tc>
        <w:tc>
          <w:tcPr>
            <w:tcW w:w="1131" w:type="dxa"/>
            <w:vAlign w:val="center"/>
          </w:tcPr>
          <w:p w14:paraId="458F6F2B" w14:textId="77777777" w:rsidR="007A7A01" w:rsidRDefault="007A7A01" w:rsidP="007A7A01">
            <w:r>
              <w:t>3 hours</w:t>
            </w:r>
          </w:p>
        </w:tc>
        <w:tc>
          <w:tcPr>
            <w:tcW w:w="1159" w:type="dxa"/>
            <w:vAlign w:val="center"/>
          </w:tcPr>
          <w:p w14:paraId="2AA8952C" w14:textId="77777777" w:rsidR="007A7A01" w:rsidRDefault="007A7A01" w:rsidP="007A7A01">
            <w:r>
              <w:t>Mid-Day 2</w:t>
            </w:r>
          </w:p>
        </w:tc>
        <w:tc>
          <w:tcPr>
            <w:tcW w:w="1359" w:type="dxa"/>
            <w:vAlign w:val="center"/>
          </w:tcPr>
          <w:p w14:paraId="206F7694" w14:textId="77777777" w:rsidR="007A7A01" w:rsidRDefault="00131828" w:rsidP="007A7A01">
            <w:r>
              <w:t>K.Poojitha</w:t>
            </w:r>
          </w:p>
        </w:tc>
        <w:tc>
          <w:tcPr>
            <w:tcW w:w="1691" w:type="dxa"/>
            <w:vAlign w:val="center"/>
          </w:tcPr>
          <w:p w14:paraId="6F24CB14" w14:textId="77777777" w:rsidR="007A7A01" w:rsidRDefault="007A7A01" w:rsidP="007A7A01">
            <w:r>
              <w:t>API response, UI elements ready</w:t>
            </w:r>
          </w:p>
        </w:tc>
        <w:tc>
          <w:tcPr>
            <w:tcW w:w="1609" w:type="dxa"/>
            <w:vAlign w:val="center"/>
          </w:tcPr>
          <w:p w14:paraId="718FAAC2" w14:textId="77777777" w:rsidR="007A7A01" w:rsidRDefault="007A7A01" w:rsidP="007A7A01">
            <w:r>
              <w:t>AI-based study planner working</w:t>
            </w:r>
          </w:p>
        </w:tc>
      </w:tr>
      <w:tr w:rsidR="007A7A01" w14:paraId="142844BB" w14:textId="77777777" w:rsidTr="007A7A01">
        <w:tc>
          <w:tcPr>
            <w:tcW w:w="1026" w:type="dxa"/>
            <w:vAlign w:val="center"/>
          </w:tcPr>
          <w:p w14:paraId="4880E7EC" w14:textId="77777777" w:rsidR="007A7A01" w:rsidRDefault="007A7A01" w:rsidP="007A7A01">
            <w:r>
              <w:t>Sprint 2</w:t>
            </w:r>
          </w:p>
        </w:tc>
        <w:tc>
          <w:tcPr>
            <w:tcW w:w="1632" w:type="dxa"/>
            <w:vAlign w:val="center"/>
          </w:tcPr>
          <w:p w14:paraId="144E2E7D" w14:textId="77777777" w:rsidR="007A7A01" w:rsidRDefault="007A7A01" w:rsidP="007A7A01">
            <w:r>
              <w:t>Error Handling &amp; Debugging</w:t>
            </w:r>
          </w:p>
        </w:tc>
        <w:tc>
          <w:tcPr>
            <w:tcW w:w="1013" w:type="dxa"/>
            <w:vAlign w:val="center"/>
          </w:tcPr>
          <w:p w14:paraId="165A3E84" w14:textId="77777777" w:rsidR="007A7A01" w:rsidRDefault="007A7A01" w:rsidP="007A7A01">
            <w:r w:rsidRPr="007A7A01">
              <w:rPr>
                <w:rFonts w:ascii="Segoe UI Symbol" w:hAnsi="Segoe UI Symbol" w:cs="Segoe UI Symbol"/>
                <w:color w:val="FF0000"/>
              </w:rPr>
              <w:t>🔴</w:t>
            </w:r>
            <w:r>
              <w:t xml:space="preserve"> High</w:t>
            </w:r>
          </w:p>
        </w:tc>
        <w:tc>
          <w:tcPr>
            <w:tcW w:w="1131" w:type="dxa"/>
            <w:vAlign w:val="center"/>
          </w:tcPr>
          <w:p w14:paraId="1F1CFDE9" w14:textId="77777777" w:rsidR="007A7A01" w:rsidRDefault="007A7A01" w:rsidP="007A7A01">
            <w:r>
              <w:t>1.5 hours</w:t>
            </w:r>
          </w:p>
        </w:tc>
        <w:tc>
          <w:tcPr>
            <w:tcW w:w="1159" w:type="dxa"/>
            <w:vAlign w:val="center"/>
          </w:tcPr>
          <w:p w14:paraId="364590B6" w14:textId="77777777" w:rsidR="007A7A01" w:rsidRDefault="007A7A01" w:rsidP="007A7A01">
            <w:r>
              <w:t>Mid-Day 2</w:t>
            </w:r>
          </w:p>
        </w:tc>
        <w:tc>
          <w:tcPr>
            <w:tcW w:w="1359" w:type="dxa"/>
            <w:vAlign w:val="center"/>
          </w:tcPr>
          <w:p w14:paraId="25CD7162" w14:textId="77777777" w:rsidR="00131828" w:rsidRDefault="00131828" w:rsidP="00131828">
            <w:r>
              <w:t>Sushmitha</w:t>
            </w:r>
          </w:p>
          <w:p w14:paraId="55837938" w14:textId="77777777" w:rsidR="007A7A01" w:rsidRDefault="00131828" w:rsidP="00131828">
            <w:r>
              <w:t>&amp; D.Poojitha</w:t>
            </w:r>
          </w:p>
        </w:tc>
        <w:tc>
          <w:tcPr>
            <w:tcW w:w="1691" w:type="dxa"/>
            <w:vAlign w:val="center"/>
          </w:tcPr>
          <w:p w14:paraId="2FCE3129" w14:textId="77777777" w:rsidR="007A7A01" w:rsidRDefault="007A7A01" w:rsidP="007A7A01">
            <w:r>
              <w:t>API logs, UI inputs</w:t>
            </w:r>
          </w:p>
        </w:tc>
        <w:tc>
          <w:tcPr>
            <w:tcW w:w="1609" w:type="dxa"/>
            <w:vAlign w:val="center"/>
          </w:tcPr>
          <w:p w14:paraId="1440C73E" w14:textId="77777777" w:rsidR="007A7A01" w:rsidRDefault="007A7A01" w:rsidP="007A7A01">
            <w:r>
              <w:t>Improved API stability</w:t>
            </w:r>
          </w:p>
        </w:tc>
      </w:tr>
      <w:tr w:rsidR="007A7A01" w14:paraId="5B7DC2C7" w14:textId="77777777" w:rsidTr="007A7A01">
        <w:tc>
          <w:tcPr>
            <w:tcW w:w="1026" w:type="dxa"/>
            <w:vAlign w:val="center"/>
          </w:tcPr>
          <w:p w14:paraId="67E17E0B" w14:textId="77777777" w:rsidR="007A7A01" w:rsidRDefault="007A7A01" w:rsidP="007A7A01">
            <w:r>
              <w:t>Sprint 3</w:t>
            </w:r>
          </w:p>
        </w:tc>
        <w:tc>
          <w:tcPr>
            <w:tcW w:w="1632" w:type="dxa"/>
            <w:vAlign w:val="center"/>
          </w:tcPr>
          <w:p w14:paraId="50AD4A1B" w14:textId="77777777" w:rsidR="007A7A01" w:rsidRDefault="007A7A01" w:rsidP="007A7A01">
            <w:r>
              <w:t>Testing &amp; UI Enhancements</w:t>
            </w:r>
          </w:p>
        </w:tc>
        <w:tc>
          <w:tcPr>
            <w:tcW w:w="1013" w:type="dxa"/>
            <w:vAlign w:val="center"/>
          </w:tcPr>
          <w:p w14:paraId="2300CD0B" w14:textId="77777777" w:rsidR="007A7A01" w:rsidRDefault="00817585" w:rsidP="007A7A01">
            <w:r w:rsidRPr="00817585">
              <w:rPr>
                <w:rFonts w:ascii="Segoe UI Symbol" w:hAnsi="Segoe UI Symbol" w:cs="Segoe UI Symbol"/>
                <w:color w:val="FFC000"/>
              </w:rPr>
              <w:t>🔴</w:t>
            </w:r>
            <w:r w:rsidRPr="00817585">
              <w:rPr>
                <w:color w:val="FFC000"/>
              </w:rPr>
              <w:t xml:space="preserve"> </w:t>
            </w:r>
            <w:r w:rsidR="007A7A01">
              <w:t>Medium</w:t>
            </w:r>
          </w:p>
        </w:tc>
        <w:tc>
          <w:tcPr>
            <w:tcW w:w="1131" w:type="dxa"/>
            <w:vAlign w:val="center"/>
          </w:tcPr>
          <w:p w14:paraId="70C6F3AA" w14:textId="77777777" w:rsidR="007A7A01" w:rsidRDefault="007A7A01" w:rsidP="007A7A01">
            <w:r>
              <w:t>1.5 hours</w:t>
            </w:r>
          </w:p>
        </w:tc>
        <w:tc>
          <w:tcPr>
            <w:tcW w:w="1159" w:type="dxa"/>
            <w:vAlign w:val="center"/>
          </w:tcPr>
          <w:p w14:paraId="1B7EA457" w14:textId="77777777" w:rsidR="007A7A01" w:rsidRDefault="007A7A01" w:rsidP="007A7A01">
            <w:r>
              <w:t>Mid-Day 2</w:t>
            </w:r>
          </w:p>
        </w:tc>
        <w:tc>
          <w:tcPr>
            <w:tcW w:w="1359" w:type="dxa"/>
            <w:vAlign w:val="center"/>
          </w:tcPr>
          <w:p w14:paraId="64736084" w14:textId="77777777" w:rsidR="007A7A01" w:rsidRDefault="00131828" w:rsidP="007A7A01">
            <w:r>
              <w:t>K.Poojitha &amp; Sreeja</w:t>
            </w:r>
          </w:p>
        </w:tc>
        <w:tc>
          <w:tcPr>
            <w:tcW w:w="1691" w:type="dxa"/>
            <w:vAlign w:val="center"/>
          </w:tcPr>
          <w:p w14:paraId="394A89A9" w14:textId="77777777" w:rsidR="007A7A01" w:rsidRDefault="007A7A01" w:rsidP="007A7A01">
            <w:r>
              <w:t>API response, UI layout completed</w:t>
            </w:r>
          </w:p>
        </w:tc>
        <w:tc>
          <w:tcPr>
            <w:tcW w:w="1609" w:type="dxa"/>
            <w:vAlign w:val="center"/>
          </w:tcPr>
          <w:p w14:paraId="7B8FECD6" w14:textId="77777777" w:rsidR="007A7A01" w:rsidRDefault="007A7A01" w:rsidP="007A7A01">
            <w:r>
              <w:t>Responsive UI, better user experience</w:t>
            </w:r>
          </w:p>
        </w:tc>
      </w:tr>
      <w:tr w:rsidR="007A7A01" w14:paraId="27396CAE" w14:textId="77777777" w:rsidTr="007A7A01">
        <w:tc>
          <w:tcPr>
            <w:tcW w:w="1026" w:type="dxa"/>
            <w:vAlign w:val="center"/>
          </w:tcPr>
          <w:p w14:paraId="02A64202" w14:textId="77777777" w:rsidR="007A7A01" w:rsidRDefault="007A7A01" w:rsidP="007A7A01">
            <w:r>
              <w:t>Sprint 3</w:t>
            </w:r>
          </w:p>
        </w:tc>
        <w:tc>
          <w:tcPr>
            <w:tcW w:w="1632" w:type="dxa"/>
            <w:vAlign w:val="center"/>
          </w:tcPr>
          <w:p w14:paraId="3F3F07EA" w14:textId="77777777" w:rsidR="007A7A01" w:rsidRDefault="007A7A01" w:rsidP="007A7A01">
            <w:r>
              <w:t>Final Presentation &amp; Deployment</w:t>
            </w:r>
          </w:p>
        </w:tc>
        <w:tc>
          <w:tcPr>
            <w:tcW w:w="1013" w:type="dxa"/>
            <w:vAlign w:val="center"/>
          </w:tcPr>
          <w:p w14:paraId="701F76E5" w14:textId="77777777" w:rsidR="007A7A01" w:rsidRDefault="00817585" w:rsidP="007A7A01">
            <w:r w:rsidRPr="00817585">
              <w:rPr>
                <w:rFonts w:ascii="Segoe UI Symbol" w:hAnsi="Segoe UI Symbol" w:cs="Segoe UI Symbol"/>
                <w:color w:val="00B050"/>
              </w:rPr>
              <w:t>🔴</w:t>
            </w:r>
            <w:r w:rsidR="007A7A01">
              <w:t xml:space="preserve"> Low</w:t>
            </w:r>
          </w:p>
        </w:tc>
        <w:tc>
          <w:tcPr>
            <w:tcW w:w="1131" w:type="dxa"/>
            <w:vAlign w:val="center"/>
          </w:tcPr>
          <w:p w14:paraId="02212CB3" w14:textId="77777777" w:rsidR="007A7A01" w:rsidRDefault="007A7A01" w:rsidP="007A7A01">
            <w:r>
              <w:t>1 hour</w:t>
            </w:r>
          </w:p>
        </w:tc>
        <w:tc>
          <w:tcPr>
            <w:tcW w:w="1159" w:type="dxa"/>
            <w:vAlign w:val="center"/>
          </w:tcPr>
          <w:p w14:paraId="4DBC8C18" w14:textId="77777777" w:rsidR="007A7A01" w:rsidRDefault="007A7A01" w:rsidP="007A7A01">
            <w:r>
              <w:t>End of Day 2</w:t>
            </w:r>
          </w:p>
        </w:tc>
        <w:tc>
          <w:tcPr>
            <w:tcW w:w="1359" w:type="dxa"/>
            <w:vAlign w:val="center"/>
          </w:tcPr>
          <w:p w14:paraId="55574FFC" w14:textId="77777777" w:rsidR="007A7A01" w:rsidRDefault="007A7A01" w:rsidP="007A7A01">
            <w:r>
              <w:t>Entire Team</w:t>
            </w:r>
          </w:p>
        </w:tc>
        <w:tc>
          <w:tcPr>
            <w:tcW w:w="1691" w:type="dxa"/>
            <w:vAlign w:val="center"/>
          </w:tcPr>
          <w:p w14:paraId="11A44A2C" w14:textId="77777777" w:rsidR="007A7A01" w:rsidRDefault="007A7A01" w:rsidP="007A7A01">
            <w:r>
              <w:t>Working prototype</w:t>
            </w:r>
          </w:p>
        </w:tc>
        <w:tc>
          <w:tcPr>
            <w:tcW w:w="1609" w:type="dxa"/>
            <w:vAlign w:val="center"/>
          </w:tcPr>
          <w:p w14:paraId="66BE225E" w14:textId="77777777" w:rsidR="007A7A01" w:rsidRDefault="007A7A01" w:rsidP="007A7A01">
            <w:r>
              <w:t>Demo-ready project</w:t>
            </w:r>
          </w:p>
        </w:tc>
      </w:tr>
    </w:tbl>
    <w:p w14:paraId="610B24B4" w14:textId="77777777" w:rsidR="007A7A01" w:rsidRPr="00AE387A" w:rsidRDefault="003C1101" w:rsidP="007A7A01">
      <w:pPr>
        <w:pStyle w:val="NormalWeb"/>
        <w:rPr>
          <w:sz w:val="28"/>
          <w:szCs w:val="28"/>
        </w:rPr>
      </w:pPr>
      <w:r w:rsidRPr="00AE387A">
        <w:rPr>
          <w:sz w:val="28"/>
          <w:szCs w:val="28"/>
        </w:rPr>
        <w:t>Sprint Priorities:</w:t>
      </w:r>
    </w:p>
    <w:p w14:paraId="038BF0E6" w14:textId="77777777" w:rsidR="007A7A01" w:rsidRPr="007A7A01" w:rsidRDefault="007A7A01" w:rsidP="007A7A01">
      <w:pPr>
        <w:pStyle w:val="NormalWeb"/>
        <w:rPr>
          <w:sz w:val="22"/>
          <w:szCs w:val="22"/>
        </w:rPr>
      </w:pPr>
      <w:r w:rsidRPr="007A7A01">
        <w:rPr>
          <w:sz w:val="22"/>
          <w:szCs w:val="22"/>
        </w:rPr>
        <w:t>Sprint</w:t>
      </w:r>
      <w:r w:rsidR="003C1101">
        <w:rPr>
          <w:sz w:val="22"/>
          <w:szCs w:val="22"/>
        </w:rPr>
        <w:t xml:space="preserve"> 1 – Setup &amp; Integration (Day 1)</w:t>
      </w:r>
    </w:p>
    <w:p w14:paraId="2AA5636D" w14:textId="77777777" w:rsidR="007A7A01" w:rsidRDefault="00817585" w:rsidP="007A7A01">
      <w:pPr>
        <w:pStyle w:val="NormalWeb"/>
        <w:rPr>
          <w:sz w:val="22"/>
          <w:szCs w:val="22"/>
        </w:rPr>
      </w:pPr>
      <w:r w:rsidRPr="007A7A01">
        <w:rPr>
          <w:rFonts w:ascii="Segoe UI Symbol" w:hAnsi="Segoe UI Symbol" w:cs="Segoe UI Symbol"/>
          <w:color w:val="FF0000"/>
        </w:rPr>
        <w:t>🔴</w:t>
      </w:r>
      <w:r w:rsidR="007A7A01" w:rsidRPr="007A7A01">
        <w:rPr>
          <w:sz w:val="22"/>
          <w:szCs w:val="22"/>
        </w:rPr>
        <w:t xml:space="preserve"> High Priority: Set up the environment &amp; install dependencies.</w:t>
      </w:r>
    </w:p>
    <w:p w14:paraId="25E40518" w14:textId="77777777" w:rsidR="007A7A01" w:rsidRDefault="00817585" w:rsidP="007A7A01">
      <w:pPr>
        <w:pStyle w:val="NormalWeb"/>
        <w:rPr>
          <w:sz w:val="22"/>
          <w:szCs w:val="22"/>
        </w:rPr>
      </w:pPr>
      <w:r w:rsidRPr="007A7A01">
        <w:rPr>
          <w:rFonts w:ascii="Segoe UI Symbol" w:hAnsi="Segoe UI Symbol" w:cs="Segoe UI Symbol"/>
          <w:color w:val="FF0000"/>
        </w:rPr>
        <w:t>🔴</w:t>
      </w:r>
      <w:r w:rsidR="007A7A01" w:rsidRPr="007A7A01">
        <w:rPr>
          <w:sz w:val="22"/>
          <w:szCs w:val="22"/>
        </w:rPr>
        <w:t xml:space="preserve"> High Priority: Integrate Google Gemini API.</w:t>
      </w:r>
    </w:p>
    <w:p w14:paraId="37A441E9" w14:textId="77777777" w:rsidR="007A7A01" w:rsidRPr="007A7A01" w:rsidRDefault="00817585" w:rsidP="007A7A01">
      <w:pPr>
        <w:pStyle w:val="NormalWeb"/>
        <w:rPr>
          <w:sz w:val="22"/>
          <w:szCs w:val="22"/>
        </w:rPr>
      </w:pPr>
      <w:r w:rsidRPr="00817585">
        <w:rPr>
          <w:rFonts w:ascii="Segoe UI Symbol" w:hAnsi="Segoe UI Symbol" w:cs="Segoe UI Symbol"/>
          <w:color w:val="FFC000"/>
        </w:rPr>
        <w:t>🔴</w:t>
      </w:r>
      <w:r w:rsidR="007A7A01" w:rsidRPr="007A7A01">
        <w:rPr>
          <w:sz w:val="22"/>
          <w:szCs w:val="22"/>
        </w:rPr>
        <w:t xml:space="preserve"> Medium Priority: Build a basic UI with input fields.</w:t>
      </w:r>
    </w:p>
    <w:p w14:paraId="33815978" w14:textId="77777777" w:rsidR="007A7A01" w:rsidRPr="007A7A01" w:rsidRDefault="007A7A01" w:rsidP="007A7A01">
      <w:pPr>
        <w:pStyle w:val="NormalWeb"/>
        <w:rPr>
          <w:sz w:val="22"/>
          <w:szCs w:val="22"/>
        </w:rPr>
      </w:pPr>
      <w:r w:rsidRPr="007A7A01">
        <w:rPr>
          <w:sz w:val="22"/>
          <w:szCs w:val="22"/>
        </w:rPr>
        <w:t>Sprint 2 – Core Features &amp; Debugging (Day 2)</w:t>
      </w:r>
    </w:p>
    <w:p w14:paraId="04521190" w14:textId="77777777" w:rsidR="007A7A01" w:rsidRPr="007A7A01" w:rsidRDefault="00817585" w:rsidP="007A7A01">
      <w:pPr>
        <w:pStyle w:val="NormalWeb"/>
        <w:rPr>
          <w:sz w:val="22"/>
          <w:szCs w:val="22"/>
        </w:rPr>
      </w:pPr>
      <w:r w:rsidRPr="007A7A01">
        <w:rPr>
          <w:rFonts w:ascii="Segoe UI Symbol" w:hAnsi="Segoe UI Symbol" w:cs="Segoe UI Symbol"/>
          <w:color w:val="FF0000"/>
        </w:rPr>
        <w:t>🔴</w:t>
      </w:r>
      <w:r w:rsidRPr="007A7A01">
        <w:rPr>
          <w:sz w:val="22"/>
          <w:szCs w:val="22"/>
        </w:rPr>
        <w:t xml:space="preserve"> </w:t>
      </w:r>
      <w:r w:rsidR="007A7A01" w:rsidRPr="007A7A01">
        <w:rPr>
          <w:sz w:val="22"/>
          <w:szCs w:val="22"/>
        </w:rPr>
        <w:t>High Priority: Implement search &amp; comparison functionalities.</w:t>
      </w:r>
    </w:p>
    <w:p w14:paraId="5B7860EE" w14:textId="77777777" w:rsidR="007A7A01" w:rsidRPr="007A7A01" w:rsidRDefault="00817585" w:rsidP="007A7A01">
      <w:pPr>
        <w:pStyle w:val="NormalWeb"/>
        <w:rPr>
          <w:sz w:val="22"/>
          <w:szCs w:val="22"/>
        </w:rPr>
      </w:pPr>
      <w:r w:rsidRPr="007A7A01">
        <w:rPr>
          <w:rFonts w:ascii="Segoe UI Symbol" w:hAnsi="Segoe UI Symbol" w:cs="Segoe UI Symbol"/>
          <w:color w:val="FF0000"/>
        </w:rPr>
        <w:t>🔴</w:t>
      </w:r>
      <w:r w:rsidRPr="007A7A01">
        <w:rPr>
          <w:sz w:val="22"/>
          <w:szCs w:val="22"/>
        </w:rPr>
        <w:t xml:space="preserve"> </w:t>
      </w:r>
      <w:r w:rsidR="007A7A01" w:rsidRPr="007A7A01">
        <w:rPr>
          <w:sz w:val="22"/>
          <w:szCs w:val="22"/>
        </w:rPr>
        <w:t>High Priority: Debug API issues &amp; handle errors in queries.</w:t>
      </w:r>
    </w:p>
    <w:p w14:paraId="342B7D54" w14:textId="77777777" w:rsidR="007A7A01" w:rsidRPr="007A7A01" w:rsidRDefault="007A7A01" w:rsidP="007A7A01">
      <w:pPr>
        <w:pStyle w:val="NormalWeb"/>
        <w:rPr>
          <w:sz w:val="22"/>
          <w:szCs w:val="22"/>
        </w:rPr>
      </w:pPr>
      <w:r w:rsidRPr="007A7A01">
        <w:rPr>
          <w:sz w:val="22"/>
          <w:szCs w:val="22"/>
        </w:rPr>
        <w:t>Sprint 3 – Testing, Enhancements &amp; Submission (Day 2)</w:t>
      </w:r>
    </w:p>
    <w:p w14:paraId="0373C474" w14:textId="77777777" w:rsidR="003C1101" w:rsidRDefault="00817585" w:rsidP="007A7A01">
      <w:pPr>
        <w:pStyle w:val="NormalWeb"/>
        <w:rPr>
          <w:sz w:val="22"/>
          <w:szCs w:val="22"/>
        </w:rPr>
      </w:pPr>
      <w:r w:rsidRPr="00817585">
        <w:rPr>
          <w:rFonts w:ascii="Segoe UI Symbol" w:hAnsi="Segoe UI Symbol" w:cs="Segoe UI Symbol"/>
          <w:color w:val="FFC000"/>
        </w:rPr>
        <w:t>🔴</w:t>
      </w:r>
      <w:r w:rsidR="007A7A01" w:rsidRPr="007A7A01">
        <w:rPr>
          <w:sz w:val="22"/>
          <w:szCs w:val="22"/>
        </w:rPr>
        <w:t xml:space="preserve"> Medium Priority: Test API responses, refine UI, &amp; fix UI bugs.</w:t>
      </w:r>
    </w:p>
    <w:p w14:paraId="0B444DD1" w14:textId="77777777" w:rsidR="007A7A01" w:rsidRPr="003C1101" w:rsidRDefault="00817585" w:rsidP="003C1101">
      <w:pPr>
        <w:pStyle w:val="NormalWeb"/>
        <w:rPr>
          <w:sz w:val="22"/>
          <w:szCs w:val="22"/>
        </w:rPr>
      </w:pPr>
      <w:r w:rsidRPr="00817585">
        <w:rPr>
          <w:rFonts w:ascii="Segoe UI Symbol" w:hAnsi="Segoe UI Symbol" w:cs="Segoe UI Symbol"/>
          <w:color w:val="00B050"/>
        </w:rPr>
        <w:t>🔴</w:t>
      </w:r>
      <w:r w:rsidR="007A7A01" w:rsidRPr="007A7A01">
        <w:rPr>
          <w:sz w:val="22"/>
          <w:szCs w:val="22"/>
        </w:rPr>
        <w:t xml:space="preserve"> Low Priority: Final demo preparation &amp; deployment.</w:t>
      </w:r>
    </w:p>
    <w:p w14:paraId="5669FCD4" w14:textId="77777777" w:rsidR="00817585" w:rsidRPr="00AE387A" w:rsidRDefault="007A7A01" w:rsidP="00AE387A">
      <w:pPr>
        <w:pStyle w:val="Heading2"/>
        <w:rPr>
          <w:rStyle w:val="Strong"/>
          <w:b w:val="0"/>
          <w:bCs w:val="0"/>
          <w:sz w:val="36"/>
          <w:szCs w:val="36"/>
        </w:rPr>
      </w:pPr>
      <w:r w:rsidRPr="00AE387A">
        <w:rPr>
          <w:rStyle w:val="Strong"/>
          <w:b w:val="0"/>
          <w:bCs w:val="0"/>
          <w:sz w:val="36"/>
          <w:szCs w:val="36"/>
        </w:rPr>
        <w:lastRenderedPageBreak/>
        <w:t>Phase-5: Project Development</w:t>
      </w:r>
    </w:p>
    <w:p w14:paraId="3B1529CE" w14:textId="77777777" w:rsidR="00AE387A" w:rsidRPr="00AE387A" w:rsidRDefault="00AE387A" w:rsidP="00AE387A">
      <w:pPr>
        <w:rPr>
          <w:sz w:val="28"/>
          <w:szCs w:val="28"/>
        </w:rPr>
      </w:pPr>
    </w:p>
    <w:p w14:paraId="35F1A70B" w14:textId="77777777" w:rsidR="00AE387A" w:rsidRPr="00AE387A" w:rsidRDefault="0043351E" w:rsidP="00AE387A">
      <w:pPr>
        <w:pStyle w:val="checkboxindent"/>
        <w:rPr>
          <w:rFonts w:asciiTheme="majorHAnsi" w:hAnsiTheme="majorHAnsi"/>
          <w:sz w:val="28"/>
          <w:szCs w:val="28"/>
        </w:rPr>
      </w:pPr>
      <w:sdt>
        <w:sdtPr>
          <w:rPr>
            <w:rFonts w:asciiTheme="majorHAnsi" w:hAnsiTheme="majorHAnsi"/>
            <w:sz w:val="28"/>
            <w:szCs w:val="28"/>
          </w:rPr>
          <w:id w:val="-99317913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E387A" w:rsidRPr="00AE387A">
            <w:rPr>
              <w:rFonts w:ascii="Segoe UI Symbol" w:eastAsia="MS Gothic" w:hAnsi="Segoe UI Symbol" w:cs="Segoe UI Symbol"/>
              <w:sz w:val="28"/>
              <w:szCs w:val="28"/>
            </w:rPr>
            <w:t>☐</w:t>
          </w:r>
        </w:sdtContent>
      </w:sdt>
      <w:r w:rsidR="00AE387A" w:rsidRPr="00AE387A">
        <w:rPr>
          <w:rFonts w:asciiTheme="majorHAnsi" w:hAnsiTheme="majorHAnsi"/>
          <w:sz w:val="28"/>
          <w:szCs w:val="28"/>
        </w:rPr>
        <w:tab/>
        <w:t>Obj</w:t>
      </w:r>
      <w:r w:rsidR="00131828">
        <w:rPr>
          <w:rFonts w:asciiTheme="majorHAnsi" w:hAnsiTheme="majorHAnsi"/>
          <w:sz w:val="28"/>
          <w:szCs w:val="28"/>
        </w:rPr>
        <w:t>ec</w:t>
      </w:r>
      <w:r w:rsidR="00AE387A" w:rsidRPr="00AE387A">
        <w:rPr>
          <w:rFonts w:asciiTheme="majorHAnsi" w:hAnsiTheme="majorHAnsi"/>
          <w:sz w:val="28"/>
          <w:szCs w:val="28"/>
        </w:rPr>
        <w:t>tive :</w:t>
      </w:r>
    </w:p>
    <w:p w14:paraId="12A2175B" w14:textId="77777777" w:rsidR="003C1101" w:rsidRDefault="00AE387A" w:rsidP="003C1101">
      <w:pPr>
        <w:pStyle w:val="NormalWeb"/>
      </w:pPr>
      <w:r>
        <w:t xml:space="preserve">              </w:t>
      </w:r>
      <w:r w:rsidR="007A7A01">
        <w:t>Implement core features of the StudBud AI Study Planner.</w:t>
      </w:r>
    </w:p>
    <w:p w14:paraId="6F66C709" w14:textId="77777777" w:rsidR="007A7A01" w:rsidRPr="00AE387A" w:rsidRDefault="0043351E" w:rsidP="00AE387A">
      <w:pPr>
        <w:pStyle w:val="checkboxindent"/>
        <w:rPr>
          <w:rFonts w:asciiTheme="majorHAnsi" w:hAnsiTheme="majorHAnsi"/>
          <w:sz w:val="24"/>
          <w:szCs w:val="24"/>
        </w:rPr>
      </w:pPr>
      <w:sdt>
        <w:sdtPr>
          <w:rPr>
            <w:rFonts w:asciiTheme="majorHAnsi" w:hAnsiTheme="majorHAnsi"/>
            <w:sz w:val="24"/>
            <w:szCs w:val="24"/>
          </w:rPr>
          <w:id w:val="-11544491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E387A" w:rsidRPr="00DE4A58">
            <w:rPr>
              <w:rFonts w:ascii="Segoe UI Symbol" w:eastAsia="MS Gothic" w:hAnsi="Segoe UI Symbol" w:cs="Segoe UI Symbol"/>
              <w:sz w:val="24"/>
              <w:szCs w:val="24"/>
            </w:rPr>
            <w:t>☐</w:t>
          </w:r>
        </w:sdtContent>
      </w:sdt>
      <w:r w:rsidR="00AE387A">
        <w:rPr>
          <w:rFonts w:asciiTheme="majorHAnsi" w:hAnsiTheme="majorHAnsi"/>
          <w:sz w:val="24"/>
          <w:szCs w:val="24"/>
        </w:rPr>
        <w:tab/>
      </w:r>
      <w:r w:rsidR="003C1101" w:rsidRPr="00AE387A">
        <w:rPr>
          <w:sz w:val="28"/>
          <w:szCs w:val="28"/>
        </w:rPr>
        <w:t>Technol</w:t>
      </w:r>
      <w:r w:rsidR="007A7A01" w:rsidRPr="00AE387A">
        <w:rPr>
          <w:rStyle w:val="Strong"/>
          <w:b w:val="0"/>
          <w:bCs w:val="0"/>
          <w:sz w:val="28"/>
          <w:szCs w:val="28"/>
        </w:rPr>
        <w:t>ogy Stack Used:</w:t>
      </w:r>
    </w:p>
    <w:p w14:paraId="54EEA153" w14:textId="77777777" w:rsidR="007A7A01" w:rsidRDefault="007A7A01" w:rsidP="007A7A01">
      <w:pPr>
        <w:pStyle w:val="NormalWeb"/>
        <w:numPr>
          <w:ilvl w:val="0"/>
          <w:numId w:val="33"/>
        </w:numPr>
      </w:pPr>
      <w:r>
        <w:rPr>
          <w:rStyle w:val="Strong"/>
        </w:rPr>
        <w:t>Frontend:</w:t>
      </w:r>
      <w:r w:rsidR="00F261AD">
        <w:t xml:space="preserve"> HTML</w:t>
      </w:r>
      <w:r w:rsidR="001979A3">
        <w:t xml:space="preserve"> , CSS </w:t>
      </w:r>
    </w:p>
    <w:p w14:paraId="61AFCD22" w14:textId="77777777" w:rsidR="007A7A01" w:rsidRDefault="007A7A01" w:rsidP="007A7A01">
      <w:pPr>
        <w:pStyle w:val="NormalWeb"/>
        <w:numPr>
          <w:ilvl w:val="0"/>
          <w:numId w:val="33"/>
        </w:numPr>
      </w:pPr>
      <w:r>
        <w:rPr>
          <w:rStyle w:val="Strong"/>
        </w:rPr>
        <w:t>Backend:</w:t>
      </w:r>
      <w:r>
        <w:t xml:space="preserve"> Google Gemini Flash API</w:t>
      </w:r>
      <w:r w:rsidR="001979A3">
        <w:t xml:space="preserve"> , </w:t>
      </w:r>
    </w:p>
    <w:p w14:paraId="305D8558" w14:textId="77777777" w:rsidR="00AE387A" w:rsidRPr="00AE387A" w:rsidRDefault="007A7A01" w:rsidP="003C1101">
      <w:pPr>
        <w:pStyle w:val="NormalWeb"/>
        <w:numPr>
          <w:ilvl w:val="0"/>
          <w:numId w:val="33"/>
        </w:numPr>
        <w:rPr>
          <w:rStyle w:val="Strong"/>
          <w:b w:val="0"/>
          <w:bCs w:val="0"/>
        </w:rPr>
      </w:pPr>
      <w:r>
        <w:rPr>
          <w:rStyle w:val="Strong"/>
        </w:rPr>
        <w:t>Programming Language:</w:t>
      </w:r>
      <w:r>
        <w:t xml:space="preserve"> Python</w:t>
      </w:r>
      <w:r w:rsidR="00AE387A">
        <w:t>.</w:t>
      </w:r>
    </w:p>
    <w:p w14:paraId="0ED13B57" w14:textId="77777777" w:rsidR="007A7A01" w:rsidRPr="00AE387A" w:rsidRDefault="0043351E" w:rsidP="00AE387A">
      <w:pPr>
        <w:pStyle w:val="checkboxindent"/>
        <w:rPr>
          <w:rFonts w:asciiTheme="majorHAnsi" w:hAnsiTheme="majorHAnsi"/>
          <w:sz w:val="28"/>
          <w:szCs w:val="28"/>
        </w:rPr>
      </w:pPr>
      <w:sdt>
        <w:sdtPr>
          <w:rPr>
            <w:rFonts w:asciiTheme="majorHAnsi" w:hAnsiTheme="majorHAnsi"/>
            <w:sz w:val="28"/>
            <w:szCs w:val="28"/>
          </w:rPr>
          <w:id w:val="17592873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E387A" w:rsidRPr="00AE387A">
            <w:rPr>
              <w:rFonts w:ascii="Segoe UI Symbol" w:eastAsia="MS Gothic" w:hAnsi="Segoe UI Symbol" w:cs="Segoe UI Symbol"/>
              <w:sz w:val="28"/>
              <w:szCs w:val="28"/>
            </w:rPr>
            <w:t>☐</w:t>
          </w:r>
        </w:sdtContent>
      </w:sdt>
      <w:r w:rsidR="00AE387A" w:rsidRPr="00AE387A">
        <w:rPr>
          <w:rFonts w:asciiTheme="majorHAnsi" w:hAnsiTheme="majorHAnsi"/>
          <w:sz w:val="28"/>
          <w:szCs w:val="28"/>
        </w:rPr>
        <w:tab/>
      </w:r>
      <w:r w:rsidR="00695958" w:rsidRPr="00AE387A">
        <w:rPr>
          <w:rStyle w:val="Strong"/>
          <w:rFonts w:asciiTheme="majorHAnsi" w:hAnsiTheme="majorHAnsi"/>
          <w:b w:val="0"/>
          <w:sz w:val="28"/>
          <w:szCs w:val="28"/>
        </w:rPr>
        <w:t>Dev</w:t>
      </w:r>
      <w:r w:rsidR="00695958" w:rsidRPr="00AE387A">
        <w:rPr>
          <w:rStyle w:val="Strong"/>
          <w:rFonts w:asciiTheme="majorHAnsi" w:hAnsiTheme="majorHAnsi"/>
          <w:b w:val="0"/>
          <w:bCs w:val="0"/>
          <w:sz w:val="28"/>
          <w:szCs w:val="28"/>
        </w:rPr>
        <w:t>elopment</w:t>
      </w:r>
      <w:r w:rsidR="007A7A01" w:rsidRPr="00AE387A">
        <w:rPr>
          <w:rStyle w:val="Strong"/>
          <w:rFonts w:asciiTheme="majorHAnsi" w:hAnsiTheme="majorHAnsi"/>
          <w:b w:val="0"/>
          <w:bCs w:val="0"/>
          <w:sz w:val="28"/>
          <w:szCs w:val="28"/>
        </w:rPr>
        <w:t xml:space="preserve"> Process:</w:t>
      </w:r>
    </w:p>
    <w:p w14:paraId="0BDE3F31" w14:textId="77777777" w:rsidR="007A7A01" w:rsidRDefault="007A7A01" w:rsidP="007A7A01">
      <w:pPr>
        <w:pStyle w:val="NormalWeb"/>
        <w:numPr>
          <w:ilvl w:val="0"/>
          <w:numId w:val="34"/>
        </w:numPr>
      </w:pPr>
      <w:r>
        <w:t>Implement API key authentication and Gemini API integration.</w:t>
      </w:r>
    </w:p>
    <w:p w14:paraId="682AF252" w14:textId="77777777" w:rsidR="007A7A01" w:rsidRDefault="007A7A01" w:rsidP="007A7A01">
      <w:pPr>
        <w:pStyle w:val="NormalWeb"/>
        <w:numPr>
          <w:ilvl w:val="0"/>
          <w:numId w:val="34"/>
        </w:numPr>
      </w:pPr>
      <w:r>
        <w:t>Develop AI-powered study planning and tracking logic.</w:t>
      </w:r>
    </w:p>
    <w:p w14:paraId="529F247B" w14:textId="77777777" w:rsidR="00AE387A" w:rsidRPr="00340784" w:rsidRDefault="007A7A01" w:rsidP="00AE387A">
      <w:pPr>
        <w:pStyle w:val="NormalWeb"/>
        <w:numPr>
          <w:ilvl w:val="0"/>
          <w:numId w:val="34"/>
        </w:numPr>
      </w:pPr>
      <w:r>
        <w:t>Optimize search queries for performance and relevance.</w:t>
      </w:r>
    </w:p>
    <w:p w14:paraId="3E4763B7" w14:textId="77777777" w:rsidR="007A7A01" w:rsidRDefault="0043351E" w:rsidP="00AE387A">
      <w:pPr>
        <w:pStyle w:val="checkboxindent"/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sdt>
        <w:sdtPr>
          <w:rPr>
            <w:rFonts w:asciiTheme="majorHAnsi" w:hAnsiTheme="majorHAnsi"/>
            <w:b/>
            <w:bCs/>
            <w:sz w:val="28"/>
            <w:szCs w:val="28"/>
          </w:rPr>
          <w:id w:val="-20700285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E387A" w:rsidRPr="00AE387A">
            <w:rPr>
              <w:rFonts w:ascii="Segoe UI Symbol" w:eastAsia="MS Gothic" w:hAnsi="Segoe UI Symbol" w:cs="Segoe UI Symbol"/>
              <w:sz w:val="28"/>
              <w:szCs w:val="28"/>
            </w:rPr>
            <w:t>☐</w:t>
          </w:r>
        </w:sdtContent>
      </w:sdt>
      <w:r w:rsidR="00AE387A" w:rsidRPr="00AE387A">
        <w:rPr>
          <w:rFonts w:asciiTheme="majorHAnsi" w:hAnsiTheme="majorHAnsi"/>
          <w:sz w:val="28"/>
          <w:szCs w:val="28"/>
        </w:rPr>
        <w:tab/>
      </w:r>
      <w:r w:rsidR="007A7A01" w:rsidRPr="00AE387A">
        <w:rPr>
          <w:rStyle w:val="Strong"/>
          <w:rFonts w:asciiTheme="majorHAnsi" w:hAnsiTheme="majorHAnsi"/>
          <w:b w:val="0"/>
          <w:bCs w:val="0"/>
          <w:sz w:val="28"/>
          <w:szCs w:val="28"/>
        </w:rPr>
        <w:t>Challenges &amp; Fixes:</w:t>
      </w:r>
    </w:p>
    <w:p w14:paraId="53C945EF" w14:textId="77777777" w:rsidR="00AE387A" w:rsidRPr="00AE387A" w:rsidRDefault="00AE387A" w:rsidP="00AE387A">
      <w:pPr>
        <w:pStyle w:val="checkboxindent"/>
        <w:rPr>
          <w:rFonts w:asciiTheme="majorHAnsi" w:hAnsiTheme="majorHAnsi"/>
          <w:sz w:val="28"/>
          <w:szCs w:val="28"/>
        </w:rPr>
      </w:pPr>
    </w:p>
    <w:p w14:paraId="6B8CD596" w14:textId="77777777" w:rsidR="007A7A01" w:rsidRDefault="007A7A01" w:rsidP="007A7A01">
      <w:pPr>
        <w:pStyle w:val="NormalWeb"/>
        <w:numPr>
          <w:ilvl w:val="0"/>
          <w:numId w:val="35"/>
        </w:numPr>
      </w:pPr>
      <w:r>
        <w:rPr>
          <w:rStyle w:val="Strong"/>
        </w:rPr>
        <w:t>Challenge:</w:t>
      </w:r>
      <w:r>
        <w:t xml:space="preserve"> Delayed API response times.</w:t>
      </w:r>
    </w:p>
    <w:p w14:paraId="14EACDB0" w14:textId="77777777" w:rsidR="007A7A01" w:rsidRDefault="007A7A01" w:rsidP="007A7A01">
      <w:pPr>
        <w:pStyle w:val="NormalWeb"/>
        <w:numPr>
          <w:ilvl w:val="1"/>
          <w:numId w:val="35"/>
        </w:numPr>
      </w:pPr>
      <w:r>
        <w:rPr>
          <w:rStyle w:val="Strong"/>
        </w:rPr>
        <w:t>Fix:</w:t>
      </w:r>
      <w:r>
        <w:t xml:space="preserve"> Implement caching to store frequently queried results.</w:t>
      </w:r>
    </w:p>
    <w:p w14:paraId="0EE18586" w14:textId="77777777" w:rsidR="007A7A01" w:rsidRDefault="007A7A01" w:rsidP="007A7A01">
      <w:pPr>
        <w:pStyle w:val="NormalWeb"/>
        <w:numPr>
          <w:ilvl w:val="0"/>
          <w:numId w:val="35"/>
        </w:numPr>
      </w:pPr>
      <w:r>
        <w:rPr>
          <w:rStyle w:val="Strong"/>
        </w:rPr>
        <w:t>Challenge:</w:t>
      </w:r>
      <w:r>
        <w:t xml:space="preserve"> Limited API calls per minute.</w:t>
      </w:r>
    </w:p>
    <w:p w14:paraId="7CCC1C13" w14:textId="77777777" w:rsidR="003C1101" w:rsidRDefault="007A7A01" w:rsidP="007A7A01">
      <w:pPr>
        <w:pStyle w:val="NormalWeb"/>
        <w:numPr>
          <w:ilvl w:val="1"/>
          <w:numId w:val="35"/>
        </w:numPr>
      </w:pPr>
      <w:r>
        <w:rPr>
          <w:rStyle w:val="Strong"/>
        </w:rPr>
        <w:t>Fix:</w:t>
      </w:r>
      <w:r>
        <w:t xml:space="preserve"> Optimize queries to fetch only necessary data</w:t>
      </w:r>
    </w:p>
    <w:p w14:paraId="3D5E0029" w14:textId="77777777" w:rsidR="003C1101" w:rsidRDefault="003C1101" w:rsidP="007A7A01"/>
    <w:p w14:paraId="5A38F717" w14:textId="77777777" w:rsidR="00AE387A" w:rsidRDefault="00AE387A" w:rsidP="007A7A01"/>
    <w:p w14:paraId="566C1129" w14:textId="77777777" w:rsidR="007A7A01" w:rsidRPr="00340784" w:rsidRDefault="007A7A01" w:rsidP="003C1101">
      <w:pPr>
        <w:pStyle w:val="Heading2"/>
        <w:rPr>
          <w:rStyle w:val="Strong"/>
          <w:b w:val="0"/>
          <w:bCs w:val="0"/>
          <w:sz w:val="36"/>
          <w:szCs w:val="36"/>
        </w:rPr>
      </w:pPr>
      <w:r w:rsidRPr="00340784">
        <w:rPr>
          <w:rStyle w:val="Strong"/>
          <w:b w:val="0"/>
          <w:bCs w:val="0"/>
          <w:sz w:val="36"/>
          <w:szCs w:val="36"/>
        </w:rPr>
        <w:t>Phase-6: Functional &amp; Performance Testing</w:t>
      </w:r>
    </w:p>
    <w:p w14:paraId="0ADB29A4" w14:textId="77777777" w:rsidR="00131828" w:rsidRDefault="0043351E" w:rsidP="007A7A01">
      <w:pPr>
        <w:pStyle w:val="NormalWeb"/>
        <w:rPr>
          <w:rFonts w:asciiTheme="majorHAnsi" w:hAnsiTheme="majorHAnsi"/>
          <w:sz w:val="28"/>
          <w:szCs w:val="28"/>
        </w:rPr>
      </w:pPr>
      <w:sdt>
        <w:sdtPr>
          <w:rPr>
            <w:rFonts w:asciiTheme="majorHAnsi" w:hAnsiTheme="majorHAnsi"/>
            <w:sz w:val="28"/>
            <w:szCs w:val="28"/>
          </w:rPr>
          <w:id w:val="-35242206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31828" w:rsidRPr="00AE387A">
            <w:rPr>
              <w:rFonts w:ascii="Segoe UI Symbol" w:eastAsia="MS Gothic" w:hAnsi="Segoe UI Symbol" w:cs="Segoe UI Symbol"/>
              <w:sz w:val="28"/>
              <w:szCs w:val="28"/>
            </w:rPr>
            <w:t>☐</w:t>
          </w:r>
        </w:sdtContent>
      </w:sdt>
      <w:r w:rsidR="00131828">
        <w:rPr>
          <w:rFonts w:asciiTheme="majorHAnsi" w:hAnsiTheme="majorHAnsi"/>
          <w:sz w:val="28"/>
          <w:szCs w:val="28"/>
        </w:rPr>
        <w:t xml:space="preserve">  </w:t>
      </w:r>
      <w:r w:rsidR="00131828" w:rsidRPr="00AE387A">
        <w:rPr>
          <w:rFonts w:asciiTheme="majorHAnsi" w:hAnsiTheme="majorHAnsi"/>
          <w:sz w:val="28"/>
          <w:szCs w:val="28"/>
        </w:rPr>
        <w:t>Obj</w:t>
      </w:r>
      <w:r w:rsidR="00131828">
        <w:rPr>
          <w:rFonts w:asciiTheme="majorHAnsi" w:hAnsiTheme="majorHAnsi"/>
          <w:sz w:val="28"/>
          <w:szCs w:val="28"/>
        </w:rPr>
        <w:t>ec</w:t>
      </w:r>
      <w:r w:rsidR="00131828" w:rsidRPr="00AE387A">
        <w:rPr>
          <w:rFonts w:asciiTheme="majorHAnsi" w:hAnsiTheme="majorHAnsi"/>
          <w:sz w:val="28"/>
          <w:szCs w:val="28"/>
        </w:rPr>
        <w:t>tive :</w:t>
      </w:r>
    </w:p>
    <w:p w14:paraId="14D92098" w14:textId="77777777" w:rsidR="007A7A01" w:rsidRDefault="00131828" w:rsidP="007A7A01">
      <w:pPr>
        <w:pStyle w:val="NormalWeb"/>
      </w:pPr>
      <w:r>
        <w:rPr>
          <w:rFonts w:asciiTheme="majorHAnsi" w:hAnsiTheme="majorHAnsi"/>
          <w:sz w:val="28"/>
          <w:szCs w:val="28"/>
        </w:rPr>
        <w:t xml:space="preserve">          </w:t>
      </w:r>
      <w:r w:rsidR="007A7A01">
        <w:t>Ensure that the StudBud AI Study Planner works as expected.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9"/>
        <w:gridCol w:w="1559"/>
        <w:gridCol w:w="1559"/>
        <w:gridCol w:w="1638"/>
        <w:gridCol w:w="1560"/>
        <w:gridCol w:w="1560"/>
      </w:tblGrid>
      <w:tr w:rsidR="00D53287" w14:paraId="7CFAC351" w14:textId="77777777" w:rsidTr="00D53287">
        <w:trPr>
          <w:trHeight w:val="638"/>
        </w:trPr>
        <w:tc>
          <w:tcPr>
            <w:tcW w:w="1559" w:type="dxa"/>
          </w:tcPr>
          <w:p w14:paraId="68C41A8B" w14:textId="77777777" w:rsidR="00D53287" w:rsidRPr="00AE387A" w:rsidRDefault="00D53287" w:rsidP="007A7A01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 xml:space="preserve">Test Case ID </w:t>
            </w:r>
          </w:p>
        </w:tc>
        <w:tc>
          <w:tcPr>
            <w:tcW w:w="1559" w:type="dxa"/>
          </w:tcPr>
          <w:p w14:paraId="463B3098" w14:textId="77777777" w:rsidR="00D53287" w:rsidRPr="00AE387A" w:rsidRDefault="00D53287" w:rsidP="007A7A01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Category</w:t>
            </w:r>
          </w:p>
        </w:tc>
        <w:tc>
          <w:tcPr>
            <w:tcW w:w="1559" w:type="dxa"/>
          </w:tcPr>
          <w:p w14:paraId="67C418D9" w14:textId="77777777" w:rsidR="00D53287" w:rsidRPr="00AE387A" w:rsidRDefault="00D53287" w:rsidP="007A7A01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 xml:space="preserve">Test Scenario </w:t>
            </w:r>
          </w:p>
        </w:tc>
        <w:tc>
          <w:tcPr>
            <w:tcW w:w="1559" w:type="dxa"/>
          </w:tcPr>
          <w:p w14:paraId="68FA30AB" w14:textId="77777777" w:rsidR="00D53287" w:rsidRPr="00AE387A" w:rsidRDefault="00D53287" w:rsidP="007A7A01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Expected Outcome</w:t>
            </w:r>
          </w:p>
        </w:tc>
        <w:tc>
          <w:tcPr>
            <w:tcW w:w="1560" w:type="dxa"/>
          </w:tcPr>
          <w:p w14:paraId="612A0947" w14:textId="77777777" w:rsidR="00D53287" w:rsidRPr="00AE387A" w:rsidRDefault="00D53287" w:rsidP="007A7A01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Status</w:t>
            </w:r>
          </w:p>
        </w:tc>
        <w:tc>
          <w:tcPr>
            <w:tcW w:w="1560" w:type="dxa"/>
          </w:tcPr>
          <w:p w14:paraId="24B2DDFC" w14:textId="77777777" w:rsidR="00D53287" w:rsidRPr="00AE387A" w:rsidRDefault="00D53287" w:rsidP="007A7A01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Tester</w:t>
            </w:r>
          </w:p>
        </w:tc>
      </w:tr>
      <w:tr w:rsidR="00D53287" w14:paraId="72DAA6BB" w14:textId="77777777" w:rsidTr="001725A2">
        <w:trPr>
          <w:trHeight w:val="615"/>
        </w:trPr>
        <w:tc>
          <w:tcPr>
            <w:tcW w:w="1559" w:type="dxa"/>
          </w:tcPr>
          <w:p w14:paraId="3B23F229" w14:textId="77777777" w:rsidR="00D53287" w:rsidRPr="00AE387A" w:rsidRDefault="00D53287" w:rsidP="00D53287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TC-001</w:t>
            </w:r>
          </w:p>
        </w:tc>
        <w:tc>
          <w:tcPr>
            <w:tcW w:w="1559" w:type="dxa"/>
            <w:vAlign w:val="center"/>
          </w:tcPr>
          <w:p w14:paraId="6D0DF2EC" w14:textId="77777777" w:rsidR="00D53287" w:rsidRPr="00AE387A" w:rsidRDefault="00D53287" w:rsidP="00D53287">
            <w:pPr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Functional Testing</w:t>
            </w:r>
          </w:p>
        </w:tc>
        <w:tc>
          <w:tcPr>
            <w:tcW w:w="1559" w:type="dxa"/>
          </w:tcPr>
          <w:p w14:paraId="4B2D3461" w14:textId="77777777" w:rsidR="00D53287" w:rsidRPr="00AE387A" w:rsidRDefault="003B2AA0" w:rsidP="00D53287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Generate a study plan for “Math Exam in 2 weeks “</w:t>
            </w:r>
          </w:p>
        </w:tc>
        <w:tc>
          <w:tcPr>
            <w:tcW w:w="1559" w:type="dxa"/>
          </w:tcPr>
          <w:p w14:paraId="203F55C4" w14:textId="77777777" w:rsidR="00D53287" w:rsidRPr="00AE387A" w:rsidRDefault="003B2AA0" w:rsidP="00D53287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AI-generated study schedule should be displayed</w:t>
            </w:r>
          </w:p>
        </w:tc>
        <w:tc>
          <w:tcPr>
            <w:tcW w:w="1560" w:type="dxa"/>
          </w:tcPr>
          <w:p w14:paraId="38CA0297" w14:textId="77777777" w:rsidR="00D53287" w:rsidRPr="00AE387A" w:rsidRDefault="003B2AA0" w:rsidP="00D53287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rFonts w:ascii="Segoe UI Symbol" w:hAnsi="Segoe UI Symbol" w:cs="Segoe UI Symbol"/>
                <w:color w:val="00B050"/>
                <w:sz w:val="20"/>
                <w:szCs w:val="20"/>
              </w:rPr>
              <w:t>✅</w:t>
            </w:r>
            <w:r w:rsidRPr="00AE387A">
              <w:rPr>
                <w:sz w:val="20"/>
                <w:szCs w:val="20"/>
              </w:rPr>
              <w:t xml:space="preserve"> Passed</w:t>
            </w:r>
          </w:p>
        </w:tc>
        <w:tc>
          <w:tcPr>
            <w:tcW w:w="1560" w:type="dxa"/>
          </w:tcPr>
          <w:p w14:paraId="38D23226" w14:textId="77777777" w:rsidR="00D53287" w:rsidRPr="00AE387A" w:rsidRDefault="003B2AA0" w:rsidP="00D53287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Sushmitha</w:t>
            </w:r>
          </w:p>
        </w:tc>
      </w:tr>
      <w:tr w:rsidR="00221ECD" w14:paraId="3116D296" w14:textId="77777777" w:rsidTr="00D120FA">
        <w:trPr>
          <w:trHeight w:val="638"/>
        </w:trPr>
        <w:tc>
          <w:tcPr>
            <w:tcW w:w="1559" w:type="dxa"/>
          </w:tcPr>
          <w:p w14:paraId="493B4659" w14:textId="77777777" w:rsidR="00221ECD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TC-002</w:t>
            </w:r>
          </w:p>
        </w:tc>
        <w:tc>
          <w:tcPr>
            <w:tcW w:w="1559" w:type="dxa"/>
            <w:vAlign w:val="center"/>
          </w:tcPr>
          <w:p w14:paraId="0206AC43" w14:textId="77777777" w:rsidR="00221ECD" w:rsidRPr="00AE387A" w:rsidRDefault="00221ECD" w:rsidP="00221ECD">
            <w:pPr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Functional Testing</w:t>
            </w:r>
          </w:p>
        </w:tc>
        <w:tc>
          <w:tcPr>
            <w:tcW w:w="1559" w:type="dxa"/>
          </w:tcPr>
          <w:p w14:paraId="550B3758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Query “Best study techniques for memory retention”</w:t>
            </w:r>
          </w:p>
        </w:tc>
        <w:tc>
          <w:tcPr>
            <w:tcW w:w="1559" w:type="dxa"/>
          </w:tcPr>
          <w:p w14:paraId="2A56FCDF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 xml:space="preserve">Personalized recommendations should be provides </w:t>
            </w:r>
          </w:p>
        </w:tc>
        <w:tc>
          <w:tcPr>
            <w:tcW w:w="1560" w:type="dxa"/>
          </w:tcPr>
          <w:p w14:paraId="662FAF95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rFonts w:ascii="Segoe UI Symbol" w:hAnsi="Segoe UI Symbol" w:cs="Segoe UI Symbol"/>
                <w:color w:val="00B050"/>
                <w:sz w:val="20"/>
                <w:szCs w:val="20"/>
              </w:rPr>
              <w:t>✅</w:t>
            </w:r>
            <w:r w:rsidRPr="00AE387A">
              <w:rPr>
                <w:sz w:val="20"/>
                <w:szCs w:val="20"/>
              </w:rPr>
              <w:t xml:space="preserve"> Passed</w:t>
            </w:r>
          </w:p>
        </w:tc>
        <w:tc>
          <w:tcPr>
            <w:tcW w:w="1560" w:type="dxa"/>
          </w:tcPr>
          <w:p w14:paraId="4E6FC64A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K.Poojitha</w:t>
            </w:r>
          </w:p>
        </w:tc>
      </w:tr>
      <w:tr w:rsidR="00221ECD" w14:paraId="6D201C09" w14:textId="77777777" w:rsidTr="00D53287">
        <w:trPr>
          <w:trHeight w:val="615"/>
        </w:trPr>
        <w:tc>
          <w:tcPr>
            <w:tcW w:w="1559" w:type="dxa"/>
          </w:tcPr>
          <w:p w14:paraId="539985D4" w14:textId="77777777" w:rsidR="00221ECD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lastRenderedPageBreak/>
              <w:t>TC-003</w:t>
            </w:r>
          </w:p>
        </w:tc>
        <w:tc>
          <w:tcPr>
            <w:tcW w:w="1559" w:type="dxa"/>
          </w:tcPr>
          <w:p w14:paraId="43AFFED7" w14:textId="77777777" w:rsidR="00221ECD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Performance Testing</w:t>
            </w:r>
          </w:p>
        </w:tc>
        <w:tc>
          <w:tcPr>
            <w:tcW w:w="1559" w:type="dxa"/>
          </w:tcPr>
          <w:p w14:paraId="51D05C5D" w14:textId="77777777" w:rsidR="00221ECD" w:rsidRPr="00AE387A" w:rsidRDefault="00131828" w:rsidP="00221ECD">
            <w:pPr>
              <w:pStyle w:val="NormalWeb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API response time under 500</w:t>
            </w:r>
            <w:r w:rsidR="003B2AA0" w:rsidRPr="00AE387A">
              <w:rPr>
                <w:sz w:val="20"/>
                <w:szCs w:val="20"/>
              </w:rPr>
              <w:t>ms</w:t>
            </w:r>
          </w:p>
        </w:tc>
        <w:tc>
          <w:tcPr>
            <w:tcW w:w="1559" w:type="dxa"/>
          </w:tcPr>
          <w:p w14:paraId="417448F5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 xml:space="preserve"> API should return results quickly </w:t>
            </w:r>
          </w:p>
        </w:tc>
        <w:tc>
          <w:tcPr>
            <w:tcW w:w="1560" w:type="dxa"/>
          </w:tcPr>
          <w:p w14:paraId="251FAB6F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rFonts w:ascii="Segoe UI Symbol" w:hAnsi="Segoe UI Symbol" w:cs="Segoe UI Symbol"/>
                <w:sz w:val="20"/>
                <w:szCs w:val="20"/>
              </w:rPr>
              <w:t>⚠</w:t>
            </w:r>
            <w:r w:rsidRPr="00AE387A">
              <w:rPr>
                <w:sz w:val="20"/>
                <w:szCs w:val="20"/>
              </w:rPr>
              <w:t xml:space="preserve"> Needs Optimization</w:t>
            </w:r>
          </w:p>
        </w:tc>
        <w:tc>
          <w:tcPr>
            <w:tcW w:w="1560" w:type="dxa"/>
          </w:tcPr>
          <w:p w14:paraId="4B007F4A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D.Poojitha</w:t>
            </w:r>
          </w:p>
        </w:tc>
      </w:tr>
      <w:tr w:rsidR="00221ECD" w14:paraId="055A1FF5" w14:textId="77777777" w:rsidTr="00D53287">
        <w:trPr>
          <w:trHeight w:val="638"/>
        </w:trPr>
        <w:tc>
          <w:tcPr>
            <w:tcW w:w="1559" w:type="dxa"/>
          </w:tcPr>
          <w:p w14:paraId="03E08387" w14:textId="77777777" w:rsidR="00221ECD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TC-004</w:t>
            </w:r>
          </w:p>
        </w:tc>
        <w:tc>
          <w:tcPr>
            <w:tcW w:w="1559" w:type="dxa"/>
          </w:tcPr>
          <w:p w14:paraId="57228811" w14:textId="77777777" w:rsidR="00221ECD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Bud Fixes &amp; Improvements</w:t>
            </w:r>
          </w:p>
        </w:tc>
        <w:tc>
          <w:tcPr>
            <w:tcW w:w="1559" w:type="dxa"/>
          </w:tcPr>
          <w:p w14:paraId="62CACC97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 xml:space="preserve">Fixed incorrect AI-generated schedules </w:t>
            </w:r>
          </w:p>
        </w:tc>
        <w:tc>
          <w:tcPr>
            <w:tcW w:w="1559" w:type="dxa"/>
          </w:tcPr>
          <w:p w14:paraId="1917A396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Data accuracy should be improved</w:t>
            </w:r>
          </w:p>
        </w:tc>
        <w:tc>
          <w:tcPr>
            <w:tcW w:w="1560" w:type="dxa"/>
          </w:tcPr>
          <w:p w14:paraId="3AEB6618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rFonts w:ascii="Segoe UI Symbol" w:hAnsi="Segoe UI Symbol" w:cs="Segoe UI Symbol"/>
                <w:color w:val="00B050"/>
                <w:sz w:val="20"/>
                <w:szCs w:val="20"/>
              </w:rPr>
              <w:t>✅</w:t>
            </w:r>
            <w:r w:rsidRPr="00AE387A">
              <w:rPr>
                <w:color w:val="00B050"/>
                <w:sz w:val="20"/>
                <w:szCs w:val="20"/>
              </w:rPr>
              <w:t xml:space="preserve"> </w:t>
            </w:r>
            <w:r w:rsidRPr="00AE387A">
              <w:rPr>
                <w:sz w:val="20"/>
                <w:szCs w:val="20"/>
              </w:rPr>
              <w:t>Fixed</w:t>
            </w:r>
          </w:p>
        </w:tc>
        <w:tc>
          <w:tcPr>
            <w:tcW w:w="1560" w:type="dxa"/>
          </w:tcPr>
          <w:p w14:paraId="73B86DD3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Sreeja</w:t>
            </w:r>
          </w:p>
        </w:tc>
      </w:tr>
      <w:tr w:rsidR="00221ECD" w14:paraId="26CF6B83" w14:textId="77777777" w:rsidTr="00D53287">
        <w:trPr>
          <w:trHeight w:val="638"/>
        </w:trPr>
        <w:tc>
          <w:tcPr>
            <w:tcW w:w="1559" w:type="dxa"/>
          </w:tcPr>
          <w:p w14:paraId="6D88A77C" w14:textId="77777777" w:rsidR="00221ECD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TC-005</w:t>
            </w:r>
          </w:p>
        </w:tc>
        <w:tc>
          <w:tcPr>
            <w:tcW w:w="1559" w:type="dxa"/>
          </w:tcPr>
          <w:p w14:paraId="2E8E23B4" w14:textId="77777777" w:rsidR="00221ECD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Final Validation</w:t>
            </w:r>
          </w:p>
        </w:tc>
        <w:tc>
          <w:tcPr>
            <w:tcW w:w="1559" w:type="dxa"/>
          </w:tcPr>
          <w:p w14:paraId="1DFC7A59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Ensure UI is responsive across devices</w:t>
            </w:r>
          </w:p>
        </w:tc>
        <w:tc>
          <w:tcPr>
            <w:tcW w:w="1559" w:type="dxa"/>
          </w:tcPr>
          <w:p w14:paraId="79EE6685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UI should work on mobile &amp; desktop</w:t>
            </w:r>
          </w:p>
        </w:tc>
        <w:tc>
          <w:tcPr>
            <w:tcW w:w="1560" w:type="dxa"/>
          </w:tcPr>
          <w:p w14:paraId="49DFF361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rFonts w:ascii="Segoe UI Symbol" w:hAnsi="Segoe UI Symbol" w:cs="Segoe UI Symbol"/>
                <w:color w:val="FF0000"/>
                <w:sz w:val="20"/>
                <w:szCs w:val="20"/>
              </w:rPr>
              <w:t>❌</w:t>
            </w:r>
            <w:r w:rsidRPr="00AE387A">
              <w:rPr>
                <w:sz w:val="20"/>
                <w:szCs w:val="20"/>
              </w:rPr>
              <w:t xml:space="preserve"> Failed - UI broken on mobile</w:t>
            </w:r>
          </w:p>
        </w:tc>
        <w:tc>
          <w:tcPr>
            <w:tcW w:w="1560" w:type="dxa"/>
          </w:tcPr>
          <w:p w14:paraId="2F889BD8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K.Poojitha</w:t>
            </w:r>
          </w:p>
        </w:tc>
      </w:tr>
      <w:tr w:rsidR="00221ECD" w14:paraId="27C1BC28" w14:textId="77777777" w:rsidTr="00D53287">
        <w:trPr>
          <w:trHeight w:val="615"/>
        </w:trPr>
        <w:tc>
          <w:tcPr>
            <w:tcW w:w="1559" w:type="dxa"/>
          </w:tcPr>
          <w:p w14:paraId="7E5C4359" w14:textId="77777777" w:rsidR="00221ECD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TC-006</w:t>
            </w:r>
          </w:p>
        </w:tc>
        <w:tc>
          <w:tcPr>
            <w:tcW w:w="1559" w:type="dxa"/>
          </w:tcPr>
          <w:p w14:paraId="3490A777" w14:textId="77777777" w:rsidR="003B2AA0" w:rsidRPr="00AE387A" w:rsidRDefault="00221ECD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Deployment</w:t>
            </w:r>
            <w:r w:rsidR="003B2AA0" w:rsidRPr="00AE387A">
              <w:rPr>
                <w:sz w:val="20"/>
                <w:szCs w:val="20"/>
              </w:rPr>
              <w:t xml:space="preserve"> Testing </w:t>
            </w:r>
          </w:p>
        </w:tc>
        <w:tc>
          <w:tcPr>
            <w:tcW w:w="1559" w:type="dxa"/>
          </w:tcPr>
          <w:p w14:paraId="2C755D11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Host the app using Streamlit Sharing</w:t>
            </w:r>
          </w:p>
        </w:tc>
        <w:tc>
          <w:tcPr>
            <w:tcW w:w="1559" w:type="dxa"/>
          </w:tcPr>
          <w:p w14:paraId="2D80310A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App should be accessible online</w:t>
            </w:r>
          </w:p>
        </w:tc>
        <w:tc>
          <w:tcPr>
            <w:tcW w:w="1560" w:type="dxa"/>
          </w:tcPr>
          <w:p w14:paraId="29E61AA3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rFonts w:ascii="Segoe UI Symbol" w:hAnsi="Segoe UI Symbol" w:cs="Segoe UI Symbol"/>
                <w:color w:val="FF0000"/>
                <w:sz w:val="20"/>
                <w:szCs w:val="20"/>
              </w:rPr>
              <w:t>🚀</w:t>
            </w:r>
            <w:r w:rsidRPr="00AE387A">
              <w:rPr>
                <w:sz w:val="20"/>
                <w:szCs w:val="20"/>
              </w:rPr>
              <w:t xml:space="preserve"> Deployed</w:t>
            </w:r>
          </w:p>
        </w:tc>
        <w:tc>
          <w:tcPr>
            <w:tcW w:w="1560" w:type="dxa"/>
          </w:tcPr>
          <w:p w14:paraId="7B98960F" w14:textId="77777777" w:rsidR="00221ECD" w:rsidRPr="00AE387A" w:rsidRDefault="003B2AA0" w:rsidP="00221ECD">
            <w:pPr>
              <w:pStyle w:val="NormalWeb"/>
              <w:rPr>
                <w:sz w:val="20"/>
                <w:szCs w:val="20"/>
              </w:rPr>
            </w:pPr>
            <w:r w:rsidRPr="00AE387A">
              <w:rPr>
                <w:sz w:val="20"/>
                <w:szCs w:val="20"/>
              </w:rPr>
              <w:t>DevOps</w:t>
            </w:r>
          </w:p>
        </w:tc>
      </w:tr>
    </w:tbl>
    <w:p w14:paraId="4E5C0400" w14:textId="77777777" w:rsidR="00D53287" w:rsidRDefault="00D53287" w:rsidP="007A7A01"/>
    <w:p w14:paraId="3B125A0E" w14:textId="77777777" w:rsidR="00651CAA" w:rsidRDefault="00651CAA" w:rsidP="007A7A01"/>
    <w:p w14:paraId="4A158DB2" w14:textId="77777777" w:rsidR="00651CAA" w:rsidRDefault="00651CAA" w:rsidP="007A7A01">
      <w:pPr>
        <w:pStyle w:val="Heading2"/>
        <w:rPr>
          <w:rStyle w:val="Strong"/>
          <w:b w:val="0"/>
          <w:bCs w:val="0"/>
        </w:rPr>
      </w:pPr>
    </w:p>
    <w:p w14:paraId="37E9D1DD" w14:textId="77777777" w:rsidR="007A7A01" w:rsidRDefault="007A7A01" w:rsidP="007A7A01">
      <w:pPr>
        <w:pStyle w:val="Heading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Final Submission</w:t>
      </w:r>
      <w:r w:rsidR="00651CAA">
        <w:rPr>
          <w:rStyle w:val="Strong"/>
          <w:b w:val="0"/>
          <w:bCs w:val="0"/>
        </w:rPr>
        <w:t xml:space="preserve"> :</w:t>
      </w:r>
    </w:p>
    <w:p w14:paraId="2024C9DA" w14:textId="77777777" w:rsidR="00651CAA" w:rsidRPr="00651CAA" w:rsidRDefault="00651CAA" w:rsidP="00651CAA"/>
    <w:p w14:paraId="3E607D5F" w14:textId="77777777" w:rsidR="007A7A01" w:rsidRPr="00651CAA" w:rsidRDefault="007A7A01" w:rsidP="007A7A01">
      <w:pPr>
        <w:pStyle w:val="NormalWeb"/>
        <w:numPr>
          <w:ilvl w:val="0"/>
          <w:numId w:val="36"/>
        </w:numPr>
        <w:rPr>
          <w:sz w:val="25"/>
          <w:szCs w:val="25"/>
        </w:rPr>
      </w:pPr>
      <w:r w:rsidRPr="00651CAA">
        <w:rPr>
          <w:rStyle w:val="Strong"/>
          <w:sz w:val="25"/>
          <w:szCs w:val="25"/>
        </w:rPr>
        <w:t>Project Report</w:t>
      </w:r>
      <w:r w:rsidRPr="00651CAA">
        <w:rPr>
          <w:sz w:val="25"/>
          <w:szCs w:val="25"/>
        </w:rPr>
        <w:t xml:space="preserve"> - Based on the templates.</w:t>
      </w:r>
    </w:p>
    <w:p w14:paraId="16B682CD" w14:textId="77777777" w:rsidR="007A7A01" w:rsidRPr="00651CAA" w:rsidRDefault="007A7A01" w:rsidP="007A7A01">
      <w:pPr>
        <w:pStyle w:val="NormalWeb"/>
        <w:numPr>
          <w:ilvl w:val="0"/>
          <w:numId w:val="36"/>
        </w:numPr>
        <w:rPr>
          <w:sz w:val="25"/>
          <w:szCs w:val="25"/>
        </w:rPr>
      </w:pPr>
      <w:r w:rsidRPr="00651CAA">
        <w:rPr>
          <w:rStyle w:val="Strong"/>
          <w:sz w:val="25"/>
          <w:szCs w:val="25"/>
        </w:rPr>
        <w:t>Demo Video (3-5 Minutes)</w:t>
      </w:r>
      <w:r w:rsidRPr="00651CAA">
        <w:rPr>
          <w:sz w:val="25"/>
          <w:szCs w:val="25"/>
        </w:rPr>
        <w:t xml:space="preserve"> - Showcasing the working features of StudBud.</w:t>
      </w:r>
    </w:p>
    <w:p w14:paraId="72C4AB6A" w14:textId="77777777" w:rsidR="007A7A01" w:rsidRPr="00651CAA" w:rsidRDefault="007A7A01" w:rsidP="007A7A01">
      <w:pPr>
        <w:pStyle w:val="NormalWeb"/>
        <w:numPr>
          <w:ilvl w:val="0"/>
          <w:numId w:val="36"/>
        </w:numPr>
        <w:rPr>
          <w:sz w:val="25"/>
          <w:szCs w:val="25"/>
        </w:rPr>
      </w:pPr>
      <w:r w:rsidRPr="00651CAA">
        <w:rPr>
          <w:rStyle w:val="Strong"/>
          <w:sz w:val="25"/>
          <w:szCs w:val="25"/>
        </w:rPr>
        <w:t>GitHub/Code Repository Link</w:t>
      </w:r>
      <w:r w:rsidRPr="00651CAA">
        <w:rPr>
          <w:sz w:val="25"/>
          <w:szCs w:val="25"/>
        </w:rPr>
        <w:t xml:space="preserve"> - Source code for reference.</w:t>
      </w:r>
    </w:p>
    <w:p w14:paraId="7DF10381" w14:textId="77777777" w:rsidR="003B2AA0" w:rsidRPr="00651CAA" w:rsidRDefault="007A7A01" w:rsidP="00651CAA">
      <w:pPr>
        <w:pStyle w:val="NormalWeb"/>
        <w:numPr>
          <w:ilvl w:val="0"/>
          <w:numId w:val="36"/>
        </w:numPr>
        <w:rPr>
          <w:sz w:val="25"/>
          <w:szCs w:val="25"/>
        </w:rPr>
      </w:pPr>
      <w:r w:rsidRPr="00651CAA">
        <w:rPr>
          <w:rStyle w:val="Strong"/>
          <w:sz w:val="25"/>
          <w:szCs w:val="25"/>
        </w:rPr>
        <w:t>Presentation</w:t>
      </w:r>
      <w:r w:rsidRPr="00651CAA">
        <w:rPr>
          <w:sz w:val="25"/>
          <w:szCs w:val="25"/>
        </w:rPr>
        <w:t xml:space="preserve"> - Final documentation and demo slides.</w:t>
      </w:r>
    </w:p>
    <w:p w14:paraId="222071C3" w14:textId="77777777" w:rsidR="00651CAA" w:rsidRDefault="00651CAA" w:rsidP="00651CAA">
      <w:pPr>
        <w:pStyle w:val="NormalWeb"/>
        <w:ind w:left="720"/>
      </w:pPr>
    </w:p>
    <w:p w14:paraId="51B91018" w14:textId="77777777" w:rsidR="00651CAA" w:rsidRDefault="00651CAA" w:rsidP="00651CAA">
      <w:pPr>
        <w:pStyle w:val="Heading2"/>
        <w:rPr>
          <w:rStyle w:val="Strong"/>
          <w:b w:val="0"/>
          <w:bCs w:val="0"/>
        </w:rPr>
      </w:pPr>
    </w:p>
    <w:p w14:paraId="43AB42C8" w14:textId="77777777" w:rsidR="007A7A01" w:rsidRDefault="00651CAA" w:rsidP="00651CAA">
      <w:pPr>
        <w:pStyle w:val="Heading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Conclusion :</w:t>
      </w:r>
    </w:p>
    <w:p w14:paraId="1C2DD93C" w14:textId="77777777" w:rsidR="00651CAA" w:rsidRPr="00651CAA" w:rsidRDefault="00651CAA" w:rsidP="00651CAA"/>
    <w:p w14:paraId="25F39FD3" w14:textId="77777777" w:rsidR="007A7A01" w:rsidRPr="00651CAA" w:rsidRDefault="007A7A01" w:rsidP="007A7A01">
      <w:pPr>
        <w:pStyle w:val="NormalWeb"/>
      </w:pPr>
      <w:r w:rsidRPr="00651CAA">
        <w:t>StudBud - AI Study Planner is designed to revolutionize the way students plan and manage their studies using AI-driven insights, adaptive scheduling, and smart learning recommendations. By leveraging Gemini Flash API, this project ensures real-time, personalized, and effective study planning to enhance academic performance.</w:t>
      </w:r>
    </w:p>
    <w:p w14:paraId="0E473101" w14:textId="77777777" w:rsidR="00CC6C1A" w:rsidRPr="00CC6C1A" w:rsidRDefault="00CC6C1A" w:rsidP="00CC6C1A"/>
    <w:sectPr w:rsidR="00CC6C1A" w:rsidRPr="00CC6C1A" w:rsidSect="009A7F2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0E9EA8" w14:textId="77777777" w:rsidR="00921D53" w:rsidRDefault="00921D53" w:rsidP="00600433">
      <w:pPr>
        <w:spacing w:after="0" w:line="240" w:lineRule="auto"/>
      </w:pPr>
      <w:r>
        <w:separator/>
      </w:r>
    </w:p>
  </w:endnote>
  <w:endnote w:type="continuationSeparator" w:id="0">
    <w:p w14:paraId="6F33567C" w14:textId="77777777" w:rsidR="00921D53" w:rsidRDefault="00921D53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altName w:val="Geneva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8A315" w14:textId="77777777" w:rsidR="00F1423A" w:rsidRDefault="00F142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888963" w14:textId="77777777" w:rsidR="00F1423A" w:rsidRDefault="00F142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7FB96" w14:textId="77777777" w:rsidR="009A5B55" w:rsidRDefault="008872F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2FE274ED" wp14:editId="1DAC71D4">
              <wp:simplePos x="0" y="0"/>
              <wp:positionH relativeFrom="page">
                <wp:posOffset>6702425</wp:posOffset>
              </wp:positionH>
              <wp:positionV relativeFrom="page">
                <wp:posOffset>9552940</wp:posOffset>
              </wp:positionV>
              <wp:extent cx="1422400" cy="234950"/>
              <wp:effectExtent l="6350" t="8890" r="0" b="3810"/>
              <wp:wrapNone/>
              <wp:docPr id="1" name="AutoShape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364DE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1" o:spid="_x0000_s1026" type="#_x0000_t7" alt="Title: Decorative border" style="position:absolute;margin-left:527.75pt;margin-top:752.2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3B21EC" w14:textId="77777777" w:rsidR="00921D53" w:rsidRDefault="00921D53" w:rsidP="00600433">
      <w:pPr>
        <w:spacing w:after="0" w:line="240" w:lineRule="auto"/>
      </w:pPr>
      <w:r>
        <w:separator/>
      </w:r>
    </w:p>
  </w:footnote>
  <w:footnote w:type="continuationSeparator" w:id="0">
    <w:p w14:paraId="2109D2F9" w14:textId="77777777" w:rsidR="00921D53" w:rsidRDefault="00921D53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8E78F" w14:textId="77777777" w:rsidR="00F1423A" w:rsidRDefault="00F142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2C8A6" w14:textId="77777777" w:rsidR="00F1423A" w:rsidRDefault="00F142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72112" w14:textId="77777777" w:rsidR="00F1423A" w:rsidRDefault="00F142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E16F0"/>
    <w:multiLevelType w:val="hybridMultilevel"/>
    <w:tmpl w:val="5E929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57206"/>
    <w:multiLevelType w:val="hybridMultilevel"/>
    <w:tmpl w:val="3A22922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" w15:restartNumberingAfterBreak="0">
    <w:nsid w:val="068976DA"/>
    <w:multiLevelType w:val="hybridMultilevel"/>
    <w:tmpl w:val="9C32BB82"/>
    <w:lvl w:ilvl="0" w:tplc="04090001">
      <w:start w:val="1"/>
      <w:numFmt w:val="bullet"/>
      <w:lvlText w:val=""/>
      <w:lvlJc w:val="left"/>
      <w:pPr>
        <w:ind w:left="2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3" w15:restartNumberingAfterBreak="0">
    <w:nsid w:val="0DEB1530"/>
    <w:multiLevelType w:val="multilevel"/>
    <w:tmpl w:val="DD8A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sz w:val="22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sz w:val="22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700F9"/>
    <w:multiLevelType w:val="multilevel"/>
    <w:tmpl w:val="95F0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0F1E83"/>
    <w:multiLevelType w:val="multilevel"/>
    <w:tmpl w:val="95F0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C1AC9"/>
    <w:multiLevelType w:val="multilevel"/>
    <w:tmpl w:val="AB904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9F5231"/>
    <w:multiLevelType w:val="multilevel"/>
    <w:tmpl w:val="BA7C9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32663E"/>
    <w:multiLevelType w:val="multilevel"/>
    <w:tmpl w:val="59E6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5627A0"/>
    <w:multiLevelType w:val="multilevel"/>
    <w:tmpl w:val="D1309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05DC0"/>
    <w:multiLevelType w:val="hybridMultilevel"/>
    <w:tmpl w:val="8E0E520C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 w15:restartNumberingAfterBreak="0">
    <w:nsid w:val="29FD198C"/>
    <w:multiLevelType w:val="hybridMultilevel"/>
    <w:tmpl w:val="74B26582"/>
    <w:lvl w:ilvl="0" w:tplc="1834F7F0">
      <w:start w:val="1"/>
      <w:numFmt w:val="decimal"/>
      <w:lvlText w:val="%1."/>
      <w:lvlJc w:val="left"/>
      <w:pPr>
        <w:ind w:left="130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3" w15:restartNumberingAfterBreak="0">
    <w:nsid w:val="2C950056"/>
    <w:multiLevelType w:val="multilevel"/>
    <w:tmpl w:val="2E606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B57FA1"/>
    <w:multiLevelType w:val="multilevel"/>
    <w:tmpl w:val="0F3E3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284F70"/>
    <w:multiLevelType w:val="multilevel"/>
    <w:tmpl w:val="A2A41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165C33"/>
    <w:multiLevelType w:val="multilevel"/>
    <w:tmpl w:val="21C6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sz w:val="22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sz w:val="22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3726AE"/>
    <w:multiLevelType w:val="multilevel"/>
    <w:tmpl w:val="4ABA3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113E01"/>
    <w:multiLevelType w:val="multilevel"/>
    <w:tmpl w:val="D5A47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A56689"/>
    <w:multiLevelType w:val="multilevel"/>
    <w:tmpl w:val="DC7E8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170454"/>
    <w:multiLevelType w:val="multilevel"/>
    <w:tmpl w:val="D008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sz w:val="22"/>
      </w:rPr>
    </w:lvl>
    <w:lvl w:ilvl="4">
      <w:start w:val="1"/>
      <w:numFmt w:val="decimal"/>
      <w:lvlText w:val="%5."/>
      <w:lvlJc w:val="right"/>
      <w:pPr>
        <w:ind w:left="3600" w:hanging="360"/>
      </w:pPr>
      <w:rPr>
        <w:rFonts w:hint="default"/>
        <w:sz w:val="22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787B79"/>
    <w:multiLevelType w:val="hybridMultilevel"/>
    <w:tmpl w:val="5A04B0BA"/>
    <w:lvl w:ilvl="0" w:tplc="0409000F">
      <w:start w:val="1"/>
      <w:numFmt w:val="decimal"/>
      <w:lvlText w:val="%1."/>
      <w:lvlJc w:val="left"/>
      <w:pPr>
        <w:ind w:left="1300" w:hanging="360"/>
      </w:p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23" w15:restartNumberingAfterBreak="0">
    <w:nsid w:val="50737FC1"/>
    <w:multiLevelType w:val="multilevel"/>
    <w:tmpl w:val="AE98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C00730"/>
    <w:multiLevelType w:val="hybridMultilevel"/>
    <w:tmpl w:val="DEEA350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5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825C6"/>
    <w:multiLevelType w:val="hybridMultilevel"/>
    <w:tmpl w:val="CE702768"/>
    <w:lvl w:ilvl="0" w:tplc="0780F664">
      <w:start w:val="1"/>
      <w:numFmt w:val="bullet"/>
      <w:pStyle w:val="bullet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0B39BE"/>
    <w:multiLevelType w:val="hybridMultilevel"/>
    <w:tmpl w:val="E1D08314"/>
    <w:lvl w:ilvl="0" w:tplc="97E8278E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D2C32E9"/>
    <w:multiLevelType w:val="hybridMultilevel"/>
    <w:tmpl w:val="BDF29286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9" w15:restartNumberingAfterBreak="0">
    <w:nsid w:val="5DCD4773"/>
    <w:multiLevelType w:val="multilevel"/>
    <w:tmpl w:val="9EACD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245B41"/>
    <w:multiLevelType w:val="hybridMultilevel"/>
    <w:tmpl w:val="405C7DCA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1" w15:restartNumberingAfterBreak="0">
    <w:nsid w:val="674F7FB1"/>
    <w:multiLevelType w:val="multilevel"/>
    <w:tmpl w:val="DD8A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sz w:val="22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sz w:val="22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F96A97"/>
    <w:multiLevelType w:val="multilevel"/>
    <w:tmpl w:val="EBD27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4C5B4B"/>
    <w:multiLevelType w:val="multilevel"/>
    <w:tmpl w:val="49B88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2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sz w:val="22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F626DD"/>
    <w:multiLevelType w:val="multilevel"/>
    <w:tmpl w:val="886AF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sz w:val="22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sz w:val="22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9412541">
    <w:abstractNumId w:val="33"/>
  </w:num>
  <w:num w:numId="2" w16cid:durableId="1202129387">
    <w:abstractNumId w:val="25"/>
  </w:num>
  <w:num w:numId="3" w16cid:durableId="2114591592">
    <w:abstractNumId w:val="6"/>
  </w:num>
  <w:num w:numId="4" w16cid:durableId="465704214">
    <w:abstractNumId w:val="16"/>
  </w:num>
  <w:num w:numId="5" w16cid:durableId="513305866">
    <w:abstractNumId w:val="26"/>
  </w:num>
  <w:num w:numId="6" w16cid:durableId="831719208">
    <w:abstractNumId w:val="0"/>
  </w:num>
  <w:num w:numId="7" w16cid:durableId="370762695">
    <w:abstractNumId w:val="28"/>
  </w:num>
  <w:num w:numId="8" w16cid:durableId="100685467">
    <w:abstractNumId w:val="22"/>
  </w:num>
  <w:num w:numId="9" w16cid:durableId="1425767284">
    <w:abstractNumId w:val="11"/>
  </w:num>
  <w:num w:numId="10" w16cid:durableId="77676500">
    <w:abstractNumId w:val="20"/>
  </w:num>
  <w:num w:numId="11" w16cid:durableId="1300303015">
    <w:abstractNumId w:val="30"/>
  </w:num>
  <w:num w:numId="12" w16cid:durableId="1719931108">
    <w:abstractNumId w:val="29"/>
  </w:num>
  <w:num w:numId="13" w16cid:durableId="651181197">
    <w:abstractNumId w:val="24"/>
  </w:num>
  <w:num w:numId="14" w16cid:durableId="854029747">
    <w:abstractNumId w:val="1"/>
  </w:num>
  <w:num w:numId="15" w16cid:durableId="1672293856">
    <w:abstractNumId w:val="2"/>
  </w:num>
  <w:num w:numId="16" w16cid:durableId="1435134118">
    <w:abstractNumId w:val="18"/>
  </w:num>
  <w:num w:numId="17" w16cid:durableId="642734993">
    <w:abstractNumId w:val="12"/>
  </w:num>
  <w:num w:numId="18" w16cid:durableId="548229976">
    <w:abstractNumId w:val="27"/>
  </w:num>
  <w:num w:numId="19" w16cid:durableId="187334018">
    <w:abstractNumId w:val="5"/>
  </w:num>
  <w:num w:numId="20" w16cid:durableId="100298910">
    <w:abstractNumId w:val="4"/>
  </w:num>
  <w:num w:numId="21" w16cid:durableId="184250997">
    <w:abstractNumId w:val="9"/>
  </w:num>
  <w:num w:numId="22" w16cid:durableId="1552231090">
    <w:abstractNumId w:val="14"/>
  </w:num>
  <w:num w:numId="23" w16cid:durableId="571430611">
    <w:abstractNumId w:val="35"/>
  </w:num>
  <w:num w:numId="24" w16cid:durableId="278298132">
    <w:abstractNumId w:val="15"/>
  </w:num>
  <w:num w:numId="25" w16cid:durableId="1843542818">
    <w:abstractNumId w:val="31"/>
  </w:num>
  <w:num w:numId="26" w16cid:durableId="176433560">
    <w:abstractNumId w:val="3"/>
  </w:num>
  <w:num w:numId="27" w16cid:durableId="1175150603">
    <w:abstractNumId w:val="17"/>
  </w:num>
  <w:num w:numId="28" w16cid:durableId="1462193147">
    <w:abstractNumId w:val="21"/>
  </w:num>
  <w:num w:numId="29" w16cid:durableId="1034118458">
    <w:abstractNumId w:val="10"/>
  </w:num>
  <w:num w:numId="30" w16cid:durableId="1484078617">
    <w:abstractNumId w:val="34"/>
  </w:num>
  <w:num w:numId="31" w16cid:durableId="1344284388">
    <w:abstractNumId w:val="19"/>
  </w:num>
  <w:num w:numId="32" w16cid:durableId="2023389504">
    <w:abstractNumId w:val="32"/>
  </w:num>
  <w:num w:numId="33" w16cid:durableId="1504274845">
    <w:abstractNumId w:val="23"/>
  </w:num>
  <w:num w:numId="34" w16cid:durableId="210577059">
    <w:abstractNumId w:val="7"/>
  </w:num>
  <w:num w:numId="35" w16cid:durableId="1412972540">
    <w:abstractNumId w:val="13"/>
  </w:num>
  <w:num w:numId="36" w16cid:durableId="4727214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removePersonalInformation/>
  <w:removeDateAndTime/>
  <w:proofState w:spelling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4097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2B7"/>
    <w:rsid w:val="00034A3C"/>
    <w:rsid w:val="00097195"/>
    <w:rsid w:val="000C2B60"/>
    <w:rsid w:val="000E70F4"/>
    <w:rsid w:val="00106ED4"/>
    <w:rsid w:val="00131828"/>
    <w:rsid w:val="001422ED"/>
    <w:rsid w:val="00170B79"/>
    <w:rsid w:val="0019530A"/>
    <w:rsid w:val="001979A3"/>
    <w:rsid w:val="00221ECD"/>
    <w:rsid w:val="0026678F"/>
    <w:rsid w:val="00336B37"/>
    <w:rsid w:val="00340784"/>
    <w:rsid w:val="0035513C"/>
    <w:rsid w:val="003B2AA0"/>
    <w:rsid w:val="003C1101"/>
    <w:rsid w:val="00411F7B"/>
    <w:rsid w:val="00415A9D"/>
    <w:rsid w:val="0043351E"/>
    <w:rsid w:val="004712B7"/>
    <w:rsid w:val="004C206D"/>
    <w:rsid w:val="00534A3E"/>
    <w:rsid w:val="00547FD7"/>
    <w:rsid w:val="005D608A"/>
    <w:rsid w:val="00600433"/>
    <w:rsid w:val="00651CAA"/>
    <w:rsid w:val="0066288D"/>
    <w:rsid w:val="006644C3"/>
    <w:rsid w:val="00693182"/>
    <w:rsid w:val="00695958"/>
    <w:rsid w:val="006C0713"/>
    <w:rsid w:val="006E0B9F"/>
    <w:rsid w:val="00722A2F"/>
    <w:rsid w:val="00726386"/>
    <w:rsid w:val="0077072C"/>
    <w:rsid w:val="007A7A01"/>
    <w:rsid w:val="00817585"/>
    <w:rsid w:val="00835706"/>
    <w:rsid w:val="008872F8"/>
    <w:rsid w:val="00921D53"/>
    <w:rsid w:val="00961199"/>
    <w:rsid w:val="009A5B55"/>
    <w:rsid w:val="009A7F28"/>
    <w:rsid w:val="009B6F5A"/>
    <w:rsid w:val="00AC5A9E"/>
    <w:rsid w:val="00AE387A"/>
    <w:rsid w:val="00B1226D"/>
    <w:rsid w:val="00B30C18"/>
    <w:rsid w:val="00B37780"/>
    <w:rsid w:val="00BA4BC4"/>
    <w:rsid w:val="00BF151A"/>
    <w:rsid w:val="00C55D16"/>
    <w:rsid w:val="00C8063B"/>
    <w:rsid w:val="00CC6C1A"/>
    <w:rsid w:val="00D03ADC"/>
    <w:rsid w:val="00D171AC"/>
    <w:rsid w:val="00D53287"/>
    <w:rsid w:val="00D64AE6"/>
    <w:rsid w:val="00DB1D49"/>
    <w:rsid w:val="00DE1986"/>
    <w:rsid w:val="00DE4A58"/>
    <w:rsid w:val="00E72DBD"/>
    <w:rsid w:val="00E81499"/>
    <w:rsid w:val="00E828EB"/>
    <w:rsid w:val="00E960A4"/>
    <w:rsid w:val="00EB798C"/>
    <w:rsid w:val="00F1423A"/>
    <w:rsid w:val="00F261AD"/>
    <w:rsid w:val="00FA1C41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0321D3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34A3E"/>
    <w:pPr>
      <w:spacing w:line="245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08A"/>
    <w:pPr>
      <w:pBdr>
        <w:top w:val="single" w:sz="4" w:space="1" w:color="80B350" w:themeColor="accent3"/>
      </w:pBdr>
      <w:spacing w:before="200" w:after="40" w:line="240" w:lineRule="auto"/>
      <w:ind w:right="3240"/>
      <w:outlineLvl w:val="0"/>
    </w:pPr>
    <w:rPr>
      <w:rFonts w:asciiTheme="majorHAnsi" w:hAnsiTheme="majorHAnsi"/>
      <w:caps/>
      <w:color w:val="19AED7" w:themeColor="accent2"/>
      <w:sz w:val="28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rsid w:val="00AF5119"/>
    <w:pPr>
      <w:outlineLvl w:val="1"/>
    </w:pPr>
    <w:rPr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81773"/>
    <w:pPr>
      <w:jc w:val="right"/>
      <w:outlineLvl w:val="3"/>
    </w:pPr>
    <w:rPr>
      <w:rFonts w:asciiTheme="majorHAnsi" w:hAnsiTheme="majorHAnsi"/>
      <w:color w:val="8E0344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1B4F7A" w:themeColor="text2" w:themeShade="B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19AED7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8E0344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1B4F7A" w:themeColor="text2" w:themeShade="BF"/>
      <w:sz w:val="60"/>
    </w:rPr>
  </w:style>
  <w:style w:type="paragraph" w:styleId="ListParagraph">
    <w:name w:val="List Paragraph"/>
    <w:basedOn w:val="Normal"/>
    <w:uiPriority w:val="34"/>
    <w:rsid w:val="000D0FB4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D608A"/>
    <w:rPr>
      <w:rFonts w:asciiTheme="majorHAnsi" w:hAnsiTheme="majorHAnsi"/>
      <w:caps/>
      <w:color w:val="19AED7" w:themeColor="accent2"/>
      <w:sz w:val="28"/>
      <w:szCs w:val="56"/>
    </w:rPr>
  </w:style>
  <w:style w:type="paragraph" w:styleId="Title">
    <w:name w:val="Title"/>
    <w:basedOn w:val="Heading3"/>
    <w:next w:val="Normal"/>
    <w:link w:val="TitleChar"/>
    <w:uiPriority w:val="10"/>
    <w:qFormat/>
    <w:rsid w:val="00034A3C"/>
    <w:pPr>
      <w:spacing w:before="60" w:after="280" w:line="240" w:lineRule="auto"/>
      <w:jc w:val="left"/>
    </w:pPr>
    <w:rPr>
      <w:noProof/>
      <w:sz w:val="42"/>
    </w:rPr>
  </w:style>
  <w:style w:type="character" w:customStyle="1" w:styleId="TitleChar">
    <w:name w:val="Title Char"/>
    <w:basedOn w:val="DefaultParagraphFont"/>
    <w:link w:val="Title"/>
    <w:uiPriority w:val="10"/>
    <w:rsid w:val="00034A3C"/>
    <w:rPr>
      <w:rFonts w:asciiTheme="majorHAnsi" w:hAnsiTheme="majorHAnsi"/>
      <w:caps/>
      <w:noProof/>
      <w:color w:val="FFFFFF" w:themeColor="background1"/>
      <w:sz w:val="42"/>
      <w:szCs w:val="36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customStyle="1" w:styleId="checkboxindent">
    <w:name w:val="checkbox indent"/>
    <w:basedOn w:val="Normal"/>
    <w:qFormat/>
    <w:rsid w:val="00034A3C"/>
    <w:pPr>
      <w:spacing w:before="20" w:after="20"/>
      <w:ind w:left="357" w:hanging="357"/>
    </w:pPr>
  </w:style>
  <w:style w:type="paragraph" w:customStyle="1" w:styleId="bullet">
    <w:name w:val="bullet"/>
    <w:basedOn w:val="Normal"/>
    <w:rsid w:val="00034A3C"/>
    <w:pPr>
      <w:numPr>
        <w:numId w:val="5"/>
      </w:numPr>
      <w:spacing w:before="20" w:after="20"/>
      <w:ind w:left="538" w:hanging="181"/>
    </w:pPr>
  </w:style>
  <w:style w:type="paragraph" w:styleId="NormalWeb">
    <w:name w:val="Normal (Web)"/>
    <w:basedOn w:val="Normal"/>
    <w:uiPriority w:val="99"/>
    <w:unhideWhenUsed/>
    <w:rsid w:val="004C2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6C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Homework%20tips%20checklist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 tips checklist.dotx</Template>
  <TotalTime>0</TotalTime>
  <Pages>6</Pages>
  <Words>977</Words>
  <Characters>5572</Characters>
  <Application>Microsoft Office Word</Application>
  <DocSecurity>4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2025-03-09T19:04:00Z</dcterms:created>
  <dcterms:modified xsi:type="dcterms:W3CDTF">2025-03-09T19:04:00Z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